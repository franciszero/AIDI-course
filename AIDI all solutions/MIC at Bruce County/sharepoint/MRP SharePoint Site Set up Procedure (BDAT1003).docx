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D6BE9" w14:textId="77777777" w:rsidR="00776182" w:rsidRPr="00585B8F" w:rsidRDefault="00776182" w:rsidP="00776182">
      <w:pPr>
        <w:rPr>
          <w:rFonts w:ascii="Cambria" w:hAnsi="Cambria" w:cs="Times New Roman"/>
        </w:rPr>
      </w:pPr>
      <w:bookmarkStart w:id="0" w:name="_Hlk70194969"/>
      <w:bookmarkEnd w:id="0"/>
      <w:permStart w:id="1703097833" w:ed="Brunilda.Xhaferllari@GeorgianCollege.ca"/>
      <w:permEnd w:id="1703097833"/>
    </w:p>
    <w:p w14:paraId="0041861E" w14:textId="41EA6D1B" w:rsidR="00776182" w:rsidRPr="005A56AA" w:rsidRDefault="005A56AA" w:rsidP="00776182">
      <w:pPr>
        <w:pStyle w:val="Title"/>
        <w:jc w:val="center"/>
        <w:rPr>
          <w:rFonts w:ascii="Bodoni MT Black" w:hAnsi="Bodoni MT Black" w:cs="Times New Roman"/>
          <w:b/>
          <w:color w:val="002543" w:themeColor="accent1" w:themeShade="80"/>
          <w:sz w:val="96"/>
        </w:rPr>
      </w:pPr>
      <w:r>
        <w:rPr>
          <w:b/>
          <w:noProof/>
          <w:sz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68786D" wp14:editId="5C0C4447">
                <wp:simplePos x="0" y="0"/>
                <wp:positionH relativeFrom="column">
                  <wp:posOffset>590550</wp:posOffset>
                </wp:positionH>
                <wp:positionV relativeFrom="paragraph">
                  <wp:posOffset>824866</wp:posOffset>
                </wp:positionV>
                <wp:extent cx="4781550" cy="45719"/>
                <wp:effectExtent l="0" t="0" r="19050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05DB6" id="Rectangle 1" o:spid="_x0000_s1026" style="position:absolute;margin-left:46.5pt;margin-top:64.95pt;width:376.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" fillcolor="#004b87 [3204]" strokecolor="#002543 [1604]" strokeweight="1pt"/>
            </w:pict>
          </mc:Fallback>
        </mc:AlternateContent>
      </w:r>
      <w:r w:rsidR="00776182" w:rsidRPr="005A56AA">
        <w:rPr>
          <w:b/>
          <w:sz w:val="96"/>
        </w:rPr>
        <w:t>MRP SharePoint Site</w:t>
      </w:r>
    </w:p>
    <w:p w14:paraId="6CC2D069" w14:textId="77777777" w:rsidR="00776182" w:rsidRPr="000E2758" w:rsidRDefault="00776182" w:rsidP="00776182"/>
    <w:p w14:paraId="08C25019" w14:textId="77777777" w:rsidR="00776182" w:rsidRDefault="00776182" w:rsidP="00776182">
      <w:pPr>
        <w:pStyle w:val="Body"/>
        <w:jc w:val="center"/>
      </w:pPr>
    </w:p>
    <w:p w14:paraId="21878C00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6812A953" w14:textId="77777777" w:rsidR="00776182" w:rsidRPr="005A56AA" w:rsidRDefault="00776182" w:rsidP="00776182">
      <w:pPr>
        <w:pStyle w:val="Body"/>
        <w:jc w:val="center"/>
        <w:rPr>
          <w:rFonts w:ascii="Bahnschrift Condensed" w:hAnsi="Bahnschrift Condensed"/>
          <w:sz w:val="36"/>
        </w:rPr>
      </w:pPr>
      <w:r w:rsidRPr="005A56AA">
        <w:rPr>
          <w:rFonts w:ascii="Bahnschrift Condensed" w:hAnsi="Bahnschrift Condensed"/>
          <w:sz w:val="36"/>
        </w:rPr>
        <w:t>Major Research P</w:t>
      </w:r>
      <w:permStart w:id="1503995868" w:ed="Brunilda.Xhaferllari@GeorgianCollege.ca"/>
      <w:permEnd w:id="1503995868"/>
      <w:r w:rsidRPr="005A56AA">
        <w:rPr>
          <w:rFonts w:ascii="Bahnschrift Condensed" w:hAnsi="Bahnschrift Condensed"/>
          <w:sz w:val="36"/>
        </w:rPr>
        <w:t>roject – Big Data Analytics Program</w:t>
      </w:r>
    </w:p>
    <w:p w14:paraId="2EF6C060" w14:textId="77777777" w:rsidR="00776182" w:rsidRDefault="00776182" w:rsidP="00776182">
      <w:pPr>
        <w:pStyle w:val="Body"/>
        <w:jc w:val="center"/>
      </w:pPr>
    </w:p>
    <w:p w14:paraId="4B3EF9F1" w14:textId="77777777" w:rsidR="00776182" w:rsidRDefault="00776182" w:rsidP="00776182">
      <w:pPr>
        <w:pStyle w:val="Body"/>
        <w:jc w:val="center"/>
      </w:pPr>
    </w:p>
    <w:p w14:paraId="4A076EF0" w14:textId="77777777" w:rsidR="00776182" w:rsidRDefault="00776182" w:rsidP="00776182">
      <w:pPr>
        <w:pStyle w:val="Body"/>
        <w:jc w:val="center"/>
      </w:pPr>
    </w:p>
    <w:p w14:paraId="1A37C59B" w14:textId="77777777" w:rsidR="00776182" w:rsidRDefault="00776182" w:rsidP="00776182">
      <w:pPr>
        <w:pStyle w:val="Body"/>
        <w:jc w:val="center"/>
      </w:pPr>
    </w:p>
    <w:p w14:paraId="68A48BAB" w14:textId="77777777" w:rsidR="00776182" w:rsidRDefault="00776182" w:rsidP="00776182">
      <w:pPr>
        <w:pStyle w:val="Body"/>
        <w:jc w:val="center"/>
      </w:pPr>
    </w:p>
    <w:p w14:paraId="0B8F2073" w14:textId="77777777" w:rsidR="00776182" w:rsidRDefault="00776182" w:rsidP="00776182">
      <w:pPr>
        <w:jc w:val="center"/>
        <w:rPr>
          <w:rFonts w:ascii="Cambria" w:hAnsi="Cambria" w:cs="Times New Roman"/>
        </w:rPr>
      </w:pPr>
    </w:p>
    <w:p w14:paraId="0CDCA2E3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0761A068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47536343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6513E4FE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4744D471" w14:textId="77777777" w:rsidR="00776182" w:rsidRPr="00585B8F" w:rsidRDefault="00776182" w:rsidP="00776182">
      <w:pPr>
        <w:jc w:val="center"/>
        <w:rPr>
          <w:rFonts w:ascii="Cambria" w:hAnsi="Cambria" w:cs="Times New Roman"/>
        </w:rPr>
      </w:pPr>
    </w:p>
    <w:p w14:paraId="3696C9AB" w14:textId="77777777" w:rsidR="00776182" w:rsidRDefault="00776182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51C37E0F" w14:textId="4FA1D5C4" w:rsidR="00776182" w:rsidRDefault="00776182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0E928F7B" w14:textId="27971BE8" w:rsidR="008C676A" w:rsidRDefault="008C676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6B164BED" w14:textId="516BA939" w:rsidR="008C676A" w:rsidRDefault="008C676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2A47DFBA" w14:textId="225EAB41" w:rsidR="008C676A" w:rsidRDefault="008C676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24DC976F" w14:textId="3DAA475B" w:rsidR="008C676A" w:rsidRDefault="008C676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48803338" w14:textId="77777777" w:rsidR="008C676A" w:rsidRDefault="008C676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53C7F697" w14:textId="3239F7FD" w:rsidR="00776182" w:rsidRDefault="00776182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74EB6E0A" w14:textId="77777777" w:rsidR="005A56AA" w:rsidRDefault="005A56A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394BE356" w14:textId="7D5040F2" w:rsidR="00776182" w:rsidRDefault="005A56AA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  <w:r>
        <w:rPr>
          <w:rFonts w:ascii="Cambria" w:hAnsi="Cambria" w:cs="Times New Roman"/>
          <w:color w:val="3B3838" w:themeColor="background2" w:themeShade="40"/>
        </w:rPr>
        <w:t>Author</w:t>
      </w:r>
      <w:r w:rsidR="00776182">
        <w:rPr>
          <w:rFonts w:ascii="Cambria" w:hAnsi="Cambria" w:cs="Times New Roman"/>
          <w:color w:val="3B3838" w:themeColor="background2" w:themeShade="40"/>
        </w:rPr>
        <w:t>: Chris Dyck</w:t>
      </w:r>
    </w:p>
    <w:p w14:paraId="2F5D23F9" w14:textId="77777777" w:rsidR="00776182" w:rsidRDefault="00776182" w:rsidP="00776182">
      <w:pPr>
        <w:pStyle w:val="NoSpacing"/>
        <w:rPr>
          <w:rFonts w:ascii="Cambria" w:hAnsi="Cambria" w:cs="Times New Roman"/>
          <w:color w:val="3B3838" w:themeColor="background2" w:themeShade="40"/>
        </w:rPr>
      </w:pPr>
    </w:p>
    <w:p w14:paraId="2339D71C" w14:textId="537E73D1" w:rsidR="00776182" w:rsidRDefault="005A56AA" w:rsidP="00776182">
      <w:pPr>
        <w:pStyle w:val="Body"/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Review</w:t>
      </w:r>
      <w:r w:rsidR="00776182" w:rsidRPr="002A5DB1"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by Brunilda Xhaferllari @</w:t>
      </w:r>
      <w:r w:rsidR="00776182" w:rsidRPr="002A5DB1"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13/02/2022</w:t>
      </w:r>
    </w:p>
    <w:p w14:paraId="7CFE03DE" w14:textId="77777777" w:rsidR="00776182" w:rsidRDefault="00776182" w:rsidP="00776182">
      <w:pPr>
        <w:pStyle w:val="Body"/>
        <w:rPr>
          <w:rFonts w:ascii="Cambria" w:eastAsiaTheme="minorEastAsia" w:hAnsi="Cambria" w:cs="Times New Roman"/>
          <w:color w:val="3B3838" w:themeColor="background2" w:themeShade="40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</w:p>
    <w:bookmarkStart w:id="1" w:name="_Toc95668282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23689501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</w:rPr>
      </w:sdtEndPr>
      <w:sdtContent>
        <w:p w14:paraId="604A03DD" w14:textId="694563A1" w:rsidR="00776182" w:rsidRDefault="005A56AA" w:rsidP="005A56AA">
          <w:pPr>
            <w:pStyle w:val="Heading1"/>
          </w:pPr>
          <w:r>
            <w:t>Table of Content</w:t>
          </w:r>
          <w:bookmarkEnd w:id="1"/>
        </w:p>
        <w:p w14:paraId="0683CCDA" w14:textId="7C965A86" w:rsidR="005A56AA" w:rsidRDefault="0077618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668282" w:history="1">
            <w:r w:rsidR="005A56AA" w:rsidRPr="006B1B98">
              <w:rPr>
                <w:rStyle w:val="Hyperlink"/>
                <w:noProof/>
              </w:rPr>
              <w:t>Table of Content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_Toc95668282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2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09568CE2" w14:textId="4EA0A123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3" w:history="1">
            <w:r w:rsidR="005A56AA" w:rsidRPr="006B1B98">
              <w:rPr>
                <w:rStyle w:val="Hyperlink"/>
                <w:rFonts w:ascii="Cambria" w:hAnsi="Cambria"/>
                <w:noProof/>
              </w:rPr>
              <w:t>001 SharePoint Task Lists App for Project Management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_Toc95668283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3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58676ABB" w14:textId="7883F647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4" w:history="1">
            <w:r w:rsidR="005A56AA" w:rsidRPr="006B1B98">
              <w:rPr>
                <w:rStyle w:val="Hyperlink"/>
                <w:noProof/>
              </w:rPr>
              <w:t>SharePoint Set up the Task List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_Toc95668284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3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12765D5B" w14:textId="320740AF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5" w:history="1">
            <w:r w:rsidR="005A56AA" w:rsidRPr="006B1B98">
              <w:rPr>
                <w:rStyle w:val="Hyperlink"/>
                <w:rFonts w:ascii="Cambria" w:hAnsi="Cambria"/>
                <w:noProof/>
              </w:rPr>
              <w:t>002 Software Development Lifecycle (SDLC)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_Toc95668285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5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61E8223B" w14:textId="28EC2DE8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6" w:history="1">
            <w:r w:rsidR="005A56AA" w:rsidRPr="006B1B98">
              <w:rPr>
                <w:rStyle w:val="Hyperlink"/>
                <w:noProof/>
              </w:rPr>
              <w:t>SharePoint Task List - SDCL Timelines Add Tasks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_Toc95668286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5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217617CA" w14:textId="6BE84538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7" w:history="1">
            <w:r w:rsidR="005A56AA" w:rsidRPr="006B1B98">
              <w:rPr>
                <w:rStyle w:val="Hyperlink"/>
                <w:noProof/>
              </w:rPr>
              <w:t>003 Microsoft Project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_Toc95668287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8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4A7B5881" w14:textId="69EF0068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8" w:history="1">
            <w:r w:rsidR="005A56AA" w:rsidRPr="006B1B98">
              <w:rPr>
                <w:rStyle w:val="Hyperlink"/>
                <w:noProof/>
              </w:rPr>
              <w:t>SharePoint Task List - Integrate Microsoft Project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_Toc95668288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8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78FF2893" w14:textId="05BB7D84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89" w:history="1">
            <w:r w:rsidR="005A56AA" w:rsidRPr="006B1B98">
              <w:rPr>
                <w:rStyle w:val="Hyperlink"/>
                <w:noProof/>
              </w:rPr>
              <w:t>004 Microsoft Outlook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_Toc95668289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9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6FC475D4" w14:textId="4D9BA6AD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0" w:history="1">
            <w:r w:rsidR="005A56AA" w:rsidRPr="006B1B98">
              <w:rPr>
                <w:rStyle w:val="Hyperlink"/>
                <w:noProof/>
              </w:rPr>
              <w:t>SharePoint Task List - Connect Microsoft Outlook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_Toc95668290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9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5EE92B8B" w14:textId="4CD405F5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1" w:history="1">
            <w:r w:rsidR="005A56AA" w:rsidRPr="006B1B98">
              <w:rPr>
                <w:rStyle w:val="Hyperlink"/>
                <w:noProof/>
              </w:rPr>
              <w:t>005 SharePoint Lists App for Timesheets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_Toc95668291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10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32385222" w14:textId="3E2FAA6C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2" w:history="1">
            <w:r w:rsidR="005A56AA" w:rsidRPr="006B1B98">
              <w:rPr>
                <w:rStyle w:val="Hyperlink"/>
                <w:noProof/>
              </w:rPr>
              <w:t>SharePoint Setup Timesheets List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_Toc95668292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10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35B3A5A3" w14:textId="327CD664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3" w:history="1">
            <w:r w:rsidR="005A56AA" w:rsidRPr="006B1B98">
              <w:rPr>
                <w:rStyle w:val="Hyperlink"/>
                <w:noProof/>
              </w:rPr>
              <w:t>006 SharePoint Lists App for Timesheets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_Toc95668293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14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47E63C66" w14:textId="7D6DDC7C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4" w:history="1">
            <w:r w:rsidR="005A56AA" w:rsidRPr="006B1B98">
              <w:rPr>
                <w:rStyle w:val="Hyperlink"/>
                <w:noProof/>
              </w:rPr>
              <w:t>SharePoint Create View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_Toc95668294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14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66A7FB41" w14:textId="5F70C104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5" w:history="1">
            <w:r w:rsidR="005A56AA" w:rsidRPr="006B1B98">
              <w:rPr>
                <w:rStyle w:val="Hyperlink"/>
                <w:noProof/>
              </w:rPr>
              <w:t>007 SharePoint Issue Tracker App for Action Items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_Toc95668295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16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555EE386" w14:textId="0B30798A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6" w:history="1">
            <w:r w:rsidR="005A56AA" w:rsidRPr="006B1B98">
              <w:rPr>
                <w:rStyle w:val="Hyperlink"/>
                <w:noProof/>
              </w:rPr>
              <w:t>SharePoint Action Items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_Toc95668296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16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344B6FA3" w14:textId="4D932AC1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7" w:history="1">
            <w:r w:rsidR="005A56AA" w:rsidRPr="006B1B98">
              <w:rPr>
                <w:rStyle w:val="Hyperlink"/>
                <w:noProof/>
              </w:rPr>
              <w:t>008.01 Minutes of Meeting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_Toc95668297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18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4D067F87" w14:textId="5963DD78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8" w:history="1">
            <w:r w:rsidR="005A56AA" w:rsidRPr="006B1B98">
              <w:rPr>
                <w:rStyle w:val="Hyperlink"/>
                <w:noProof/>
              </w:rPr>
              <w:t>SharePoint Minutes of Meeting (MOM)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_Toc95668298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18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0D574A8B" w14:textId="4522F5F3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299" w:history="1">
            <w:r w:rsidR="005A56AA" w:rsidRPr="006B1B98">
              <w:rPr>
                <w:rStyle w:val="Hyperlink"/>
                <w:noProof/>
              </w:rPr>
              <w:t>008.02 SharePoint List App for Minutes of Meetings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_Toc95668299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19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68D36A92" w14:textId="2F79C13D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300" w:history="1">
            <w:r w:rsidR="005A56AA" w:rsidRPr="006B1B98">
              <w:rPr>
                <w:rStyle w:val="Hyperlink"/>
                <w:noProof/>
              </w:rPr>
              <w:t>SharePoint Setup Minutes of Meeting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_Toc95668300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19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11AC4619" w14:textId="756DF766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301" w:history="1">
            <w:r w:rsidR="005A56AA" w:rsidRPr="006B1B98">
              <w:rPr>
                <w:rStyle w:val="Hyperlink"/>
                <w:noProof/>
              </w:rPr>
              <w:t>009.00 SharePoint Excel Dashboard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_Toc95668301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25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1909E581" w14:textId="472E4564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302" w:history="1">
            <w:r w:rsidR="005A56AA" w:rsidRPr="006B1B98">
              <w:rPr>
                <w:rStyle w:val="Hyperlink"/>
                <w:noProof/>
              </w:rPr>
              <w:t>SharePoint Setup Dashboard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_Toc95668302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25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2BB65716" w14:textId="391EB348" w:rsidR="005A56AA" w:rsidRDefault="00B018D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303" w:history="1">
            <w:r w:rsidR="005A56AA" w:rsidRPr="006B1B98">
              <w:rPr>
                <w:rStyle w:val="Hyperlink"/>
                <w:noProof/>
              </w:rPr>
              <w:t>010.00 SharePoint Project Dashboard Page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_Toc95668303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26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0D37BCF0" w14:textId="7DE10593" w:rsidR="005A56AA" w:rsidRDefault="00B018D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5668304" w:history="1">
            <w:r w:rsidR="005A56AA" w:rsidRPr="006B1B98">
              <w:rPr>
                <w:rStyle w:val="Hyperlink"/>
                <w:noProof/>
              </w:rPr>
              <w:t>SharePoint Setup Project Dashboard Page</w:t>
            </w:r>
            <w:r w:rsidR="005A56AA">
              <w:rPr>
                <w:noProof/>
                <w:webHidden/>
              </w:rPr>
              <w:tab/>
            </w:r>
            <w:r w:rsidR="005A56AA">
              <w:rPr>
                <w:noProof/>
                <w:webHidden/>
              </w:rPr>
              <w:fldChar w:fldCharType="begin"/>
            </w:r>
            <w:r w:rsidR="005A56AA">
              <w:rPr>
                <w:noProof/>
                <w:webHidden/>
              </w:rPr>
              <w:instrText xml:space="preserve"> PAGEREF _Toc95668304 \h </w:instrText>
            </w:r>
            <w:r w:rsidR="005A56AA">
              <w:rPr>
                <w:noProof/>
                <w:webHidden/>
              </w:rPr>
            </w:r>
            <w:r w:rsidR="005A56AA">
              <w:rPr>
                <w:noProof/>
                <w:webHidden/>
              </w:rPr>
              <w:fldChar w:fldCharType="separate"/>
            </w:r>
            <w:r w:rsidR="005A56AA">
              <w:rPr>
                <w:noProof/>
                <w:webHidden/>
              </w:rPr>
              <w:t>26</w:t>
            </w:r>
            <w:r w:rsidR="005A56AA">
              <w:rPr>
                <w:noProof/>
                <w:webHidden/>
              </w:rPr>
              <w:fldChar w:fldCharType="end"/>
            </w:r>
          </w:hyperlink>
        </w:p>
        <w:p w14:paraId="7D0B2C51" w14:textId="1D0C9383" w:rsidR="00776182" w:rsidRDefault="00776182" w:rsidP="00776182">
          <w:r>
            <w:rPr>
              <w:b/>
              <w:bCs/>
              <w:noProof/>
            </w:rPr>
            <w:fldChar w:fldCharType="end"/>
          </w:r>
        </w:p>
      </w:sdtContent>
    </w:sdt>
    <w:p w14:paraId="30B01BE2" w14:textId="77777777" w:rsidR="00776182" w:rsidRDefault="00776182" w:rsidP="00776182">
      <w:pPr>
        <w:rPr>
          <w:rFonts w:ascii="Cambria" w:hAnsi="Cambria"/>
        </w:rPr>
      </w:pPr>
    </w:p>
    <w:p w14:paraId="6F2A7BB3" w14:textId="7025AED5" w:rsidR="00776182" w:rsidRDefault="00776182" w:rsidP="00776182">
      <w:pPr>
        <w:rPr>
          <w:rFonts w:ascii="Cambria" w:hAnsi="Cambria"/>
        </w:rPr>
      </w:pPr>
    </w:p>
    <w:p w14:paraId="70B12639" w14:textId="77777777" w:rsidR="00244856" w:rsidRDefault="00244856" w:rsidP="00776182">
      <w:pPr>
        <w:rPr>
          <w:rFonts w:ascii="Cambria" w:hAnsi="Cambria"/>
        </w:rPr>
      </w:pPr>
    </w:p>
    <w:p w14:paraId="4BD8709F" w14:textId="77777777" w:rsidR="00776182" w:rsidRDefault="00776182" w:rsidP="00776182">
      <w:pPr>
        <w:pStyle w:val="Heading1"/>
        <w:rPr>
          <w:rFonts w:ascii="Cambria" w:hAnsi="Cambria" w:cs="Times New Roman"/>
        </w:rPr>
      </w:pPr>
      <w:bookmarkStart w:id="2" w:name="_Toc95668283"/>
      <w:r>
        <w:rPr>
          <w:rFonts w:ascii="Cambria" w:hAnsi="Cambria" w:cs="Times New Roman"/>
        </w:rPr>
        <w:lastRenderedPageBreak/>
        <w:t>001 SharePoint Task Lists App for Project Management</w:t>
      </w:r>
      <w:bookmarkEnd w:id="2"/>
    </w:p>
    <w:p w14:paraId="4965617F" w14:textId="77777777" w:rsidR="00776182" w:rsidRPr="00E10601" w:rsidRDefault="00776182" w:rsidP="00776182">
      <w:pPr>
        <w:pStyle w:val="Heading2"/>
      </w:pPr>
      <w:bookmarkStart w:id="3" w:name="_Toc95668284"/>
      <w:r>
        <w:t>SharePoint Set up the Task List</w:t>
      </w:r>
      <w:bookmarkEnd w:id="3"/>
    </w:p>
    <w:p w14:paraId="515A27E4" w14:textId="77777777" w:rsidR="00776182" w:rsidRDefault="00776182" w:rsidP="00776182">
      <w:r>
        <w:t>The Task List App will allow you to manage tasks assigned to team members and allow you to demonstrate the number of the hours allotted to you in the project.</w:t>
      </w:r>
    </w:p>
    <w:p w14:paraId="0AB93F1B" w14:textId="77777777" w:rsidR="00776182" w:rsidRDefault="00776182" w:rsidP="00776182">
      <w:pPr>
        <w:jc w:val="center"/>
      </w:pPr>
      <w:r>
        <w:rPr>
          <w:noProof/>
        </w:rPr>
        <w:drawing>
          <wp:inline distT="0" distB="0" distL="0" distR="0" wp14:anchorId="4C942335" wp14:editId="6A179798">
            <wp:extent cx="6089650" cy="3429000"/>
            <wp:effectExtent l="0" t="0" r="6350" b="0"/>
            <wp:docPr id="19" name="Video 1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 2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UeLc0tZg2W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AA26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 xml:space="preserve">Go to Site Content link on the left side panel, select the </w:t>
      </w:r>
      <w:r w:rsidRPr="00C2358E">
        <w:rPr>
          <w:i/>
        </w:rPr>
        <w:t>New drop-down</w:t>
      </w:r>
      <w:r>
        <w:t>, then select App</w:t>
      </w:r>
    </w:p>
    <w:p w14:paraId="1DAA6E9D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>Find the App named Tasks and select the button – you can search for this is search text box</w:t>
      </w:r>
    </w:p>
    <w:p w14:paraId="2E624BC9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>Click on the Tasks App</w:t>
      </w:r>
    </w:p>
    <w:p w14:paraId="0C023431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>You are presented with a text box to enter a name for your Task List</w:t>
      </w:r>
    </w:p>
    <w:p w14:paraId="4B98EAEE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 xml:space="preserve">Enter </w:t>
      </w:r>
      <w:r w:rsidRPr="00C74CA3">
        <w:rPr>
          <w:b/>
        </w:rPr>
        <w:t>MRP High-Level Task List</w:t>
      </w:r>
    </w:p>
    <w:p w14:paraId="44798FF7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>Go to the List tab on your Task List toolbar at the top of the page</w:t>
      </w:r>
    </w:p>
    <w:p w14:paraId="0694D8F7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Click List Settings</w:t>
      </w:r>
    </w:p>
    <w:p w14:paraId="1754343B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Go to the bottom of the page and find the list of current columns in the Task List</w:t>
      </w:r>
    </w:p>
    <w:p w14:paraId="14646D44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Click the Create Column link</w:t>
      </w:r>
    </w:p>
    <w:p w14:paraId="6BC07529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 xml:space="preserve">Create a column named </w:t>
      </w:r>
      <w:r w:rsidRPr="00C74CA3">
        <w:rPr>
          <w:b/>
        </w:rPr>
        <w:t>Budgeted Hours</w:t>
      </w:r>
    </w:p>
    <w:p w14:paraId="515B8D38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Use the Number data type</w:t>
      </w:r>
    </w:p>
    <w:p w14:paraId="404589C4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Minimum is 0.5</w:t>
      </w:r>
    </w:p>
    <w:p w14:paraId="46C2F7AC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Maximum is 20</w:t>
      </w:r>
    </w:p>
    <w:p w14:paraId="40A468A9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The Default Value is 1</w:t>
      </w:r>
    </w:p>
    <w:p w14:paraId="7E4FF9CD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 xml:space="preserve">Create 2 </w:t>
      </w:r>
      <w:r w:rsidRPr="00C74CA3">
        <w:rPr>
          <w:i/>
        </w:rPr>
        <w:t>Calculated</w:t>
      </w:r>
      <w:r>
        <w:t xml:space="preserve"> Columns</w:t>
      </w:r>
    </w:p>
    <w:p w14:paraId="5D2F2894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>For both columns, you will select the Calculated Column radio button</w:t>
      </w:r>
    </w:p>
    <w:p w14:paraId="7534A063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</w:pPr>
      <w:r>
        <w:t xml:space="preserve">Column 1 is named </w:t>
      </w:r>
      <w:r w:rsidRPr="00412D19">
        <w:rPr>
          <w:b/>
        </w:rPr>
        <w:t>Start of Week</w:t>
      </w:r>
    </w:p>
    <w:p w14:paraId="7EF9E202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lastRenderedPageBreak/>
        <w:t>The formula for Start of Week is</w:t>
      </w:r>
    </w:p>
    <w:p w14:paraId="5360643B" w14:textId="77777777" w:rsidR="00776182" w:rsidRDefault="00776182" w:rsidP="00776182">
      <w:pPr>
        <w:pStyle w:val="ListParagraph"/>
        <w:ind w:left="2340"/>
      </w:pPr>
    </w:p>
    <w:p w14:paraId="33F20EDD" w14:textId="77777777" w:rsidR="00776182" w:rsidRDefault="00776182" w:rsidP="00776182">
      <w:pPr>
        <w:pStyle w:val="ListParagraph"/>
        <w:ind w:left="2340"/>
      </w:pPr>
      <m:oMath>
        <m:r>
          <w:rPr>
            <w:rFonts w:ascii="Cambria Math" w:hAnsi="Cambria Math"/>
            <w:highlight w:val="lightGray"/>
          </w:rPr>
          <m:t>=IF([Due Date]&gt;0,[Due Date]-WEEKDAY([Due Date])+1,” ”)</m:t>
        </m:r>
      </m:oMath>
      <w:r>
        <w:t xml:space="preserve"> </w:t>
      </w:r>
    </w:p>
    <w:p w14:paraId="68310F8C" w14:textId="77777777" w:rsidR="00776182" w:rsidRDefault="00776182" w:rsidP="00776182">
      <w:pPr>
        <w:pStyle w:val="ListParagraph"/>
        <w:ind w:left="2340"/>
      </w:pPr>
    </w:p>
    <w:p w14:paraId="3D2E50D7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The data type is </w:t>
      </w:r>
      <w:r w:rsidRPr="00CE4166">
        <w:rPr>
          <w:b/>
        </w:rPr>
        <w:t>Date and Time</w:t>
      </w:r>
    </w:p>
    <w:p w14:paraId="34E01FEC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The Data and Time format is </w:t>
      </w:r>
      <w:r w:rsidRPr="00CE4166">
        <w:rPr>
          <w:b/>
        </w:rPr>
        <w:t>Date Only</w:t>
      </w:r>
    </w:p>
    <w:p w14:paraId="15357615" w14:textId="77777777" w:rsidR="00776182" w:rsidRPr="00CE4166" w:rsidRDefault="00776182" w:rsidP="00776182">
      <w:pPr>
        <w:pStyle w:val="ListParagraph"/>
        <w:numPr>
          <w:ilvl w:val="1"/>
          <w:numId w:val="2"/>
        </w:numPr>
        <w:spacing w:after="160"/>
      </w:pPr>
      <w:r>
        <w:t xml:space="preserve">Column 2 is named </w:t>
      </w:r>
      <w:r w:rsidRPr="00CE4166">
        <w:rPr>
          <w:b/>
        </w:rPr>
        <w:t>End of Week</w:t>
      </w:r>
    </w:p>
    <w:p w14:paraId="3EFFB2D6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The formula for End of Week is</w:t>
      </w:r>
    </w:p>
    <w:p w14:paraId="727C7FD9" w14:textId="77777777" w:rsidR="00776182" w:rsidRDefault="00776182" w:rsidP="00776182">
      <w:pPr>
        <w:pStyle w:val="ListParagraph"/>
        <w:ind w:left="2340"/>
      </w:pPr>
    </w:p>
    <w:p w14:paraId="2D41AC4F" w14:textId="77777777" w:rsidR="00776182" w:rsidRDefault="00776182" w:rsidP="00776182">
      <w:pPr>
        <w:pStyle w:val="ListParagraph"/>
        <w:ind w:left="2340"/>
      </w:pPr>
      <m:oMath>
        <m:r>
          <w:rPr>
            <w:rFonts w:ascii="Cambria Math" w:hAnsi="Cambria Math"/>
            <w:highlight w:val="lightGray"/>
          </w:rPr>
          <m:t>=IF(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Due Date</m:t>
            </m:r>
          </m:e>
        </m:d>
        <m:r>
          <w:rPr>
            <w:rFonts w:ascii="Cambria Math" w:hAnsi="Cambria Math"/>
            <w:highlight w:val="lightGray"/>
          </w:rPr>
          <m:t>&gt;0,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Start of Week</m:t>
            </m:r>
          </m:e>
        </m:d>
        <m:r>
          <w:rPr>
            <w:rFonts w:ascii="Cambria Math" w:hAnsi="Cambria Math"/>
            <w:highlight w:val="lightGray"/>
          </w:rPr>
          <m:t>+6,” ”)</m:t>
        </m:r>
      </m:oMath>
      <w:r>
        <w:t xml:space="preserve"> </w:t>
      </w:r>
    </w:p>
    <w:p w14:paraId="4B7C0B92" w14:textId="77777777" w:rsidR="00776182" w:rsidRDefault="00776182" w:rsidP="00776182">
      <w:pPr>
        <w:pStyle w:val="ListParagraph"/>
        <w:ind w:left="2340"/>
      </w:pPr>
    </w:p>
    <w:p w14:paraId="70D4B4B5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The data type is </w:t>
      </w:r>
      <w:r w:rsidRPr="00CE4166">
        <w:rPr>
          <w:b/>
        </w:rPr>
        <w:t>Date and Time</w:t>
      </w:r>
    </w:p>
    <w:p w14:paraId="2B256756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The Data and Time format is </w:t>
      </w:r>
      <w:r w:rsidRPr="00CE4166">
        <w:rPr>
          <w:b/>
        </w:rPr>
        <w:t>Date Only</w:t>
      </w:r>
    </w:p>
    <w:p w14:paraId="54FA1127" w14:textId="77777777" w:rsidR="00776182" w:rsidRPr="00DF7D0D" w:rsidRDefault="00776182" w:rsidP="00776182">
      <w:pPr>
        <w:pStyle w:val="ListParagraph"/>
        <w:numPr>
          <w:ilvl w:val="0"/>
          <w:numId w:val="2"/>
        </w:numPr>
        <w:spacing w:after="160"/>
      </w:pPr>
      <w:r>
        <w:t>Create 3 Views</w:t>
      </w:r>
    </w:p>
    <w:p w14:paraId="1870E6E1" w14:textId="77777777" w:rsidR="00776182" w:rsidRPr="00D3208F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 w:rsidRPr="00D3208F">
        <w:rPr>
          <w:b/>
        </w:rPr>
        <w:t>Tasks This Week</w:t>
      </w:r>
    </w:p>
    <w:p w14:paraId="3E55F3D2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Create this view based on the </w:t>
      </w:r>
      <w:r w:rsidRPr="00D3208F">
        <w:rPr>
          <w:i/>
        </w:rPr>
        <w:t>Upcoming</w:t>
      </w:r>
      <w:r>
        <w:t xml:space="preserve"> v</w:t>
      </w:r>
      <w:r w:rsidRPr="00D3208F">
        <w:rPr>
          <w:i/>
        </w:rPr>
        <w:t>iew</w:t>
      </w:r>
    </w:p>
    <w:p w14:paraId="02778DF8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Add the Filter Criteria is</w:t>
      </w:r>
    </w:p>
    <w:p w14:paraId="3F8E0BEE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% Complete is not equal to 100</w:t>
      </w:r>
    </w:p>
    <w:p w14:paraId="476C8314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Start of Week is less than or equal to [Today]</w:t>
      </w:r>
    </w:p>
    <w:p w14:paraId="28ED6A0A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AND</w:t>
      </w:r>
    </w:p>
    <w:p w14:paraId="3709B7F5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End of Week is greater than or equal to [Today]</w:t>
      </w:r>
    </w:p>
    <w:p w14:paraId="0AE2FFEF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 w:rsidRPr="00D3208F">
        <w:rPr>
          <w:b/>
        </w:rPr>
        <w:t xml:space="preserve">Tasks </w:t>
      </w:r>
      <w:r>
        <w:rPr>
          <w:b/>
        </w:rPr>
        <w:t>Last</w:t>
      </w:r>
      <w:r w:rsidRPr="00D3208F">
        <w:rPr>
          <w:b/>
        </w:rPr>
        <w:t xml:space="preserve"> Week</w:t>
      </w:r>
    </w:p>
    <w:p w14:paraId="418123B4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Create this view based on the </w:t>
      </w:r>
      <w:r>
        <w:rPr>
          <w:i/>
        </w:rPr>
        <w:t>Task This Week v</w:t>
      </w:r>
      <w:r w:rsidRPr="00D3208F">
        <w:rPr>
          <w:i/>
        </w:rPr>
        <w:t>iew</w:t>
      </w:r>
    </w:p>
    <w:p w14:paraId="12438CDB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Change the Filter Criteria to</w:t>
      </w:r>
    </w:p>
    <w:p w14:paraId="447F6694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Start of Week is less than or equal to [Today]-6</w:t>
      </w:r>
    </w:p>
    <w:p w14:paraId="668F1E5F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AND</w:t>
      </w:r>
    </w:p>
    <w:p w14:paraId="1B8CFDDA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End of Week is greater than or equal to [Today]-6</w:t>
      </w:r>
    </w:p>
    <w:p w14:paraId="0AF357C9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 w:rsidRPr="00D3208F">
        <w:rPr>
          <w:b/>
        </w:rPr>
        <w:t xml:space="preserve">Tasks </w:t>
      </w:r>
      <w:r>
        <w:rPr>
          <w:b/>
        </w:rPr>
        <w:t>Next</w:t>
      </w:r>
      <w:r w:rsidRPr="00D3208F">
        <w:rPr>
          <w:b/>
        </w:rPr>
        <w:t xml:space="preserve"> Week</w:t>
      </w:r>
    </w:p>
    <w:p w14:paraId="347B675A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Create this view based on the </w:t>
      </w:r>
      <w:r>
        <w:rPr>
          <w:i/>
        </w:rPr>
        <w:t>Task Last Week v</w:t>
      </w:r>
      <w:r w:rsidRPr="00D3208F">
        <w:rPr>
          <w:i/>
        </w:rPr>
        <w:t>iew</w:t>
      </w:r>
    </w:p>
    <w:p w14:paraId="7D38BD69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Change the Filter Criteria to</w:t>
      </w:r>
    </w:p>
    <w:p w14:paraId="04C75D8F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Start of Week is less than or equal to [Today]+6</w:t>
      </w:r>
    </w:p>
    <w:p w14:paraId="6F5CE687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AND</w:t>
      </w:r>
    </w:p>
    <w:p w14:paraId="5A04AFFE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End of Week is greater than or equal to [Today]+6</w:t>
      </w:r>
    </w:p>
    <w:p w14:paraId="00E0934C" w14:textId="77777777" w:rsidR="00776182" w:rsidRDefault="00776182" w:rsidP="00776182">
      <w:pPr>
        <w:pStyle w:val="ListParagraph"/>
        <w:numPr>
          <w:ilvl w:val="0"/>
          <w:numId w:val="2"/>
        </w:numPr>
        <w:spacing w:after="160"/>
      </w:pPr>
      <w:r>
        <w:t>You may also want to create 3 Views for task related to you</w:t>
      </w:r>
    </w:p>
    <w:p w14:paraId="427F6CED" w14:textId="77777777" w:rsidR="00776182" w:rsidRPr="00D3208F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>
        <w:rPr>
          <w:b/>
        </w:rPr>
        <w:t xml:space="preserve">My </w:t>
      </w:r>
      <w:r w:rsidRPr="00D3208F">
        <w:rPr>
          <w:b/>
        </w:rPr>
        <w:t>Tasks This Week</w:t>
      </w:r>
    </w:p>
    <w:p w14:paraId="2D82A148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Create this view based on the </w:t>
      </w:r>
      <w:r>
        <w:rPr>
          <w:i/>
        </w:rPr>
        <w:t>Tasks This Week</w:t>
      </w:r>
      <w:r>
        <w:t xml:space="preserve"> v</w:t>
      </w:r>
      <w:r w:rsidRPr="00D3208F">
        <w:rPr>
          <w:i/>
        </w:rPr>
        <w:t>iew</w:t>
      </w:r>
    </w:p>
    <w:p w14:paraId="07721CA7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Add the Filter Criteria </w:t>
      </w:r>
    </w:p>
    <w:p w14:paraId="3FC1EFCF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Assigned To is equal to [Me]</w:t>
      </w:r>
    </w:p>
    <w:p w14:paraId="0E19BA6F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>
        <w:rPr>
          <w:b/>
        </w:rPr>
        <w:t xml:space="preserve">My </w:t>
      </w:r>
      <w:r w:rsidRPr="00D3208F">
        <w:rPr>
          <w:b/>
        </w:rPr>
        <w:t xml:space="preserve">Tasks </w:t>
      </w:r>
      <w:r>
        <w:rPr>
          <w:b/>
        </w:rPr>
        <w:t>Last</w:t>
      </w:r>
      <w:r w:rsidRPr="00D3208F">
        <w:rPr>
          <w:b/>
        </w:rPr>
        <w:t xml:space="preserve"> Week</w:t>
      </w:r>
    </w:p>
    <w:p w14:paraId="0C11ECD3" w14:textId="19F2B005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 xml:space="preserve">Create this view based on the </w:t>
      </w:r>
      <w:r>
        <w:rPr>
          <w:i/>
        </w:rPr>
        <w:t>Tasks Last Week v</w:t>
      </w:r>
      <w:r w:rsidRPr="00D3208F">
        <w:rPr>
          <w:i/>
        </w:rPr>
        <w:t>iew</w:t>
      </w:r>
    </w:p>
    <w:p w14:paraId="26B70C7B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Add the Filter Criteria</w:t>
      </w:r>
    </w:p>
    <w:p w14:paraId="57669C81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Assigned To is equal to [Me]</w:t>
      </w:r>
    </w:p>
    <w:p w14:paraId="168EE831" w14:textId="77777777" w:rsidR="00776182" w:rsidRDefault="00776182" w:rsidP="00776182">
      <w:pPr>
        <w:pStyle w:val="ListParagraph"/>
        <w:numPr>
          <w:ilvl w:val="1"/>
          <w:numId w:val="2"/>
        </w:numPr>
        <w:spacing w:after="160"/>
        <w:rPr>
          <w:b/>
        </w:rPr>
      </w:pPr>
      <w:r w:rsidRPr="00761265">
        <w:rPr>
          <w:b/>
        </w:rPr>
        <w:t>My</w:t>
      </w:r>
      <w:r>
        <w:t xml:space="preserve"> </w:t>
      </w:r>
      <w:r w:rsidRPr="00D3208F">
        <w:rPr>
          <w:b/>
        </w:rPr>
        <w:t xml:space="preserve">Tasks </w:t>
      </w:r>
      <w:r>
        <w:rPr>
          <w:b/>
        </w:rPr>
        <w:t>Next</w:t>
      </w:r>
      <w:r w:rsidRPr="00D3208F">
        <w:rPr>
          <w:b/>
        </w:rPr>
        <w:t xml:space="preserve"> Week</w:t>
      </w:r>
    </w:p>
    <w:p w14:paraId="036E65CA" w14:textId="0E577EDE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lastRenderedPageBreak/>
        <w:t xml:space="preserve">Create this view based on the </w:t>
      </w:r>
      <w:bookmarkStart w:id="4" w:name="_GoBack"/>
      <w:bookmarkEnd w:id="4"/>
      <w:r>
        <w:rPr>
          <w:i/>
        </w:rPr>
        <w:t>Task Next Week v</w:t>
      </w:r>
      <w:r w:rsidRPr="00D3208F">
        <w:rPr>
          <w:i/>
        </w:rPr>
        <w:t>iew</w:t>
      </w:r>
    </w:p>
    <w:p w14:paraId="3D439C86" w14:textId="77777777" w:rsidR="00776182" w:rsidRDefault="00776182" w:rsidP="00776182">
      <w:pPr>
        <w:pStyle w:val="ListParagraph"/>
        <w:numPr>
          <w:ilvl w:val="2"/>
          <w:numId w:val="2"/>
        </w:numPr>
        <w:spacing w:after="160"/>
      </w:pPr>
      <w:r>
        <w:t>Change the Filter Criteria</w:t>
      </w:r>
    </w:p>
    <w:p w14:paraId="65D8859D" w14:textId="77777777" w:rsidR="00776182" w:rsidRDefault="00776182" w:rsidP="00776182">
      <w:pPr>
        <w:pStyle w:val="ListParagraph"/>
        <w:numPr>
          <w:ilvl w:val="3"/>
          <w:numId w:val="2"/>
        </w:numPr>
        <w:spacing w:after="160"/>
      </w:pPr>
      <w:r>
        <w:t>Assigned To is equal to [Me]</w:t>
      </w:r>
    </w:p>
    <w:p w14:paraId="3E8AB612" w14:textId="77777777" w:rsidR="00776182" w:rsidRPr="00777030" w:rsidRDefault="00776182" w:rsidP="00776182"/>
    <w:p w14:paraId="6A77A8CD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2637BB24" w14:textId="53BE08AF" w:rsidR="00244856" w:rsidRPr="006B0705" w:rsidRDefault="00776182" w:rsidP="00244856">
      <w:pPr>
        <w:pStyle w:val="ListParagraph"/>
        <w:numPr>
          <w:ilvl w:val="0"/>
          <w:numId w:val="3"/>
        </w:numPr>
        <w:spacing w:after="160"/>
      </w:pPr>
      <w:r>
        <w:t xml:space="preserve">Video Tutorial, Chris Dyck - </w:t>
      </w:r>
      <w:r w:rsidR="00244856" w:rsidRPr="00244856">
        <w:t>https://www.youtube.com/watch?v=UeLc0tZg2WU&amp;list=PLWsYJ2ygHmWjOcw6xMQ5bmbYqrNxIEQbL&amp;index=1</w:t>
      </w:r>
    </w:p>
    <w:p w14:paraId="3E2B4055" w14:textId="77777777" w:rsidR="00776182" w:rsidRDefault="00776182" w:rsidP="00776182">
      <w:pPr>
        <w:pStyle w:val="ListParagraph"/>
        <w:numPr>
          <w:ilvl w:val="0"/>
          <w:numId w:val="3"/>
        </w:numPr>
        <w:spacing w:after="160"/>
      </w:pPr>
      <w:r>
        <w:t>4 Quick Steps to set up SharePoint for Project Management -</w:t>
      </w:r>
      <w:hyperlink r:id="rId13" w:history="1">
        <w:r w:rsidRPr="00A6751B">
          <w:rPr>
            <w:rStyle w:val="Hyperlink"/>
          </w:rPr>
          <w:t>https://www.brightwork.com/blog/4-quick-steps-to-set-up-sharepoint-for-project-management</w:t>
        </w:r>
      </w:hyperlink>
    </w:p>
    <w:p w14:paraId="1C4FC33D" w14:textId="77777777" w:rsidR="00776182" w:rsidRDefault="00776182" w:rsidP="00776182">
      <w:pPr>
        <w:pStyle w:val="ListParagraph"/>
        <w:numPr>
          <w:ilvl w:val="0"/>
          <w:numId w:val="3"/>
        </w:numPr>
        <w:spacing w:after="160"/>
      </w:pPr>
      <w:r w:rsidRPr="009D52E4">
        <w:t>Complete guide to filtering SharePoint lists by the current week</w:t>
      </w:r>
      <w:r>
        <w:t xml:space="preserve"> - </w:t>
      </w:r>
      <w:hyperlink r:id="rId14" w:history="1">
        <w:r w:rsidRPr="00A6751B">
          <w:rPr>
            <w:rStyle w:val="Hyperlink"/>
          </w:rPr>
          <w:t>http://blog.pentalogic.net/2012/09/complete-guide-to-filtering-sharepoint-lists-by-the-current-week/</w:t>
        </w:r>
      </w:hyperlink>
    </w:p>
    <w:p w14:paraId="3B01C424" w14:textId="77777777" w:rsidR="00776182" w:rsidRDefault="00776182" w:rsidP="00776182">
      <w:pPr>
        <w:pStyle w:val="ListParagraph"/>
        <w:numPr>
          <w:ilvl w:val="0"/>
          <w:numId w:val="3"/>
        </w:numPr>
        <w:spacing w:after="160"/>
      </w:pPr>
      <w:r>
        <w:t xml:space="preserve">Create and manage a project task list – SharePoint - </w:t>
      </w:r>
      <w:hyperlink r:id="rId15" w:history="1">
        <w:r w:rsidRPr="00A6751B">
          <w:rPr>
            <w:rStyle w:val="Hyperlink"/>
          </w:rPr>
          <w:t>https://support.microsoft.com/en-us/office/create-and-manage-a-project-task-list-466ad207-46fd-4c77-9af1-41bc23cec21a</w:t>
        </w:r>
      </w:hyperlink>
    </w:p>
    <w:p w14:paraId="4DCE6FC5" w14:textId="77777777" w:rsidR="00776182" w:rsidRDefault="00776182" w:rsidP="00776182">
      <w:pPr>
        <w:pStyle w:val="ListParagraph"/>
        <w:numPr>
          <w:ilvl w:val="0"/>
          <w:numId w:val="3"/>
        </w:numPr>
        <w:spacing w:after="160"/>
      </w:pPr>
      <w:r w:rsidRPr="00AB74A6">
        <w:t>Examples of common formulas in lists</w:t>
      </w:r>
      <w:r>
        <w:t xml:space="preserve"> - </w:t>
      </w:r>
      <w:hyperlink r:id="rId16" w:history="1">
        <w:r w:rsidRPr="00A6751B">
          <w:rPr>
            <w:rStyle w:val="Hyperlink"/>
          </w:rPr>
          <w:t>https://support.microsoft.com/en-us/office/examples-of-common-formulas-in-lists-d81f5f21-2b4e-45ce-b170-bf7ebf6988b3</w:t>
        </w:r>
      </w:hyperlink>
    </w:p>
    <w:p w14:paraId="03A2B87B" w14:textId="77777777" w:rsidR="00776182" w:rsidRDefault="00776182" w:rsidP="00776182"/>
    <w:p w14:paraId="148BE6FB" w14:textId="77777777" w:rsidR="00776182" w:rsidRDefault="00776182" w:rsidP="00776182">
      <w:pPr>
        <w:pStyle w:val="Heading1"/>
        <w:rPr>
          <w:rFonts w:ascii="Cambria" w:hAnsi="Cambria" w:cs="Times New Roman"/>
        </w:rPr>
      </w:pPr>
      <w:bookmarkStart w:id="5" w:name="_Toc95668285"/>
      <w:r>
        <w:rPr>
          <w:rFonts w:ascii="Cambria" w:hAnsi="Cambria" w:cs="Times New Roman"/>
        </w:rPr>
        <w:t>002 Software Development Lifecycle (SDLC)</w:t>
      </w:r>
      <w:bookmarkEnd w:id="5"/>
      <w:r>
        <w:rPr>
          <w:rFonts w:ascii="Cambria" w:hAnsi="Cambria" w:cs="Times New Roman"/>
        </w:rPr>
        <w:t xml:space="preserve"> </w:t>
      </w:r>
    </w:p>
    <w:p w14:paraId="5628E9AC" w14:textId="77777777" w:rsidR="00776182" w:rsidRPr="00E10601" w:rsidRDefault="00776182" w:rsidP="00776182">
      <w:pPr>
        <w:pStyle w:val="Heading2"/>
      </w:pPr>
      <w:bookmarkStart w:id="6" w:name="_Toc95668286"/>
      <w:r>
        <w:t>SharePoint Task List - SDCL Timelines Add Tasks</w:t>
      </w:r>
      <w:bookmarkEnd w:id="6"/>
    </w:p>
    <w:p w14:paraId="7A99580D" w14:textId="77777777" w:rsidR="00776182" w:rsidRDefault="00776182" w:rsidP="00776182">
      <w:r>
        <w:t>Cross-Industry Standard Process for Data Mining or CRISP-DM is the industry standard for managing Data Analysis Projects. In this Course, we use a generalized version named SDLC.</w:t>
      </w:r>
    </w:p>
    <w:p w14:paraId="67D3F27E" w14:textId="77777777" w:rsidR="00776182" w:rsidRDefault="00776182" w:rsidP="00776182">
      <w:pPr>
        <w:jc w:val="center"/>
      </w:pPr>
      <w:r>
        <w:rPr>
          <w:noProof/>
        </w:rPr>
        <w:lastRenderedPageBreak/>
        <w:drawing>
          <wp:inline distT="0" distB="0" distL="0" distR="0" wp14:anchorId="261F9F47" wp14:editId="262E2057">
            <wp:extent cx="5842000" cy="3429000"/>
            <wp:effectExtent l="0" t="0" r="6350" b="0"/>
            <wp:docPr id="5" name="Video 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eo 5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04ZPwY0lJU0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AB5" w14:textId="77777777" w:rsidR="00776182" w:rsidRDefault="00776182" w:rsidP="00776182">
      <w:r>
        <w:t>The key aspects of SDLC are:</w:t>
      </w:r>
    </w:p>
    <w:p w14:paraId="3943C0EA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 w:rsidRPr="00953609">
        <w:rPr>
          <w:b/>
        </w:rPr>
        <w:t>Planning</w:t>
      </w:r>
      <w:r>
        <w:t xml:space="preserve"> – Not part of the MRP</w:t>
      </w:r>
    </w:p>
    <w:p w14:paraId="774C9EB5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>
        <w:t>Requirements</w:t>
      </w:r>
    </w:p>
    <w:p w14:paraId="51716D74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>
        <w:t>Design</w:t>
      </w:r>
    </w:p>
    <w:p w14:paraId="0780E3F8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>
        <w:t>Development</w:t>
      </w:r>
    </w:p>
    <w:p w14:paraId="76B658FD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>
        <w:t>Testing</w:t>
      </w:r>
    </w:p>
    <w:p w14:paraId="4C80CF15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>
        <w:t>Release</w:t>
      </w:r>
    </w:p>
    <w:p w14:paraId="04952522" w14:textId="77777777" w:rsidR="00776182" w:rsidRDefault="00776182" w:rsidP="00776182">
      <w:pPr>
        <w:pStyle w:val="ListParagraph"/>
        <w:numPr>
          <w:ilvl w:val="0"/>
          <w:numId w:val="4"/>
        </w:numPr>
        <w:spacing w:after="160"/>
      </w:pPr>
      <w:r w:rsidRPr="00953609">
        <w:rPr>
          <w:b/>
        </w:rPr>
        <w:t>Maintenance</w:t>
      </w:r>
      <w:r>
        <w:t xml:space="preserve"> – Not part of the MRP</w:t>
      </w:r>
    </w:p>
    <w:p w14:paraId="68BE4E49" w14:textId="77777777" w:rsidR="00776182" w:rsidRDefault="00776182" w:rsidP="00776182">
      <w:pPr>
        <w:pStyle w:val="ListParagraph"/>
        <w:ind w:left="1440"/>
        <w:rPr>
          <w:b/>
        </w:rPr>
      </w:pPr>
    </w:p>
    <w:p w14:paraId="67CE248D" w14:textId="77777777" w:rsidR="00776182" w:rsidRPr="00D81370" w:rsidRDefault="00776182" w:rsidP="00776182">
      <w:r>
        <w:rPr>
          <w:noProof/>
        </w:rPr>
        <w:lastRenderedPageBreak/>
        <w:drawing>
          <wp:inline distT="0" distB="0" distL="0" distR="0" wp14:anchorId="529B7043" wp14:editId="302E9F32">
            <wp:extent cx="5505450" cy="347345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A5D33D9" w14:textId="77777777" w:rsidR="00776182" w:rsidRDefault="00776182" w:rsidP="00776182">
      <w:r>
        <w:t>The following video will give you a deeper explanation of the SDLC.</w:t>
      </w:r>
    </w:p>
    <w:p w14:paraId="149B0AFD" w14:textId="77777777" w:rsidR="00776182" w:rsidRPr="00F23197" w:rsidRDefault="00776182" w:rsidP="00776182">
      <w:pPr>
        <w:jc w:val="center"/>
      </w:pPr>
      <w:r>
        <w:rPr>
          <w:noProof/>
        </w:rPr>
        <w:drawing>
          <wp:inline distT="0" distB="0" distL="0" distR="0" wp14:anchorId="079E0760" wp14:editId="548DA8EB">
            <wp:extent cx="5416550" cy="3429000"/>
            <wp:effectExtent l="0" t="0" r="0" b="0"/>
            <wp:docPr id="4" name="Video 4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eo 4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i-QyW8D3ei0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8C1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lastRenderedPageBreak/>
        <w:t>Lesson Links</w:t>
      </w:r>
    </w:p>
    <w:p w14:paraId="1B50DA79" w14:textId="027E592C" w:rsidR="00776182" w:rsidRPr="006B0705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r w:rsidR="00244856" w:rsidRPr="00244856">
        <w:t>https://www.youtube.com/watch?v=04ZPwY0lJU0&amp;list=PLWsYJ2ygHmWjOcw6xMQ5bmbYqrNxIEQbL&amp;index=2</w:t>
      </w:r>
    </w:p>
    <w:p w14:paraId="07DA1CF1" w14:textId="77777777" w:rsidR="00776182" w:rsidRDefault="00776182" w:rsidP="00776182">
      <w:pPr>
        <w:pStyle w:val="Heading1"/>
      </w:pPr>
      <w:bookmarkStart w:id="7" w:name="_Toc95668287"/>
      <w:r>
        <w:t>003 Microsoft Project</w:t>
      </w:r>
      <w:bookmarkEnd w:id="7"/>
    </w:p>
    <w:p w14:paraId="5594F9E1" w14:textId="77777777" w:rsidR="00776182" w:rsidRDefault="00776182" w:rsidP="00776182">
      <w:pPr>
        <w:pStyle w:val="Heading2"/>
      </w:pPr>
      <w:bookmarkStart w:id="8" w:name="_Toc95668288"/>
      <w:r w:rsidRPr="00FD55DB">
        <w:t xml:space="preserve">SharePoint </w:t>
      </w:r>
      <w:r>
        <w:t xml:space="preserve">Task List - </w:t>
      </w:r>
      <w:r w:rsidRPr="00FD55DB">
        <w:t>Integrate Microsoft Project</w:t>
      </w:r>
      <w:bookmarkEnd w:id="8"/>
    </w:p>
    <w:p w14:paraId="4F430CA5" w14:textId="77777777" w:rsidR="00776182" w:rsidRDefault="00776182" w:rsidP="00776182">
      <w:pPr>
        <w:jc w:val="center"/>
      </w:pPr>
      <w:r>
        <w:rPr>
          <w:noProof/>
        </w:rPr>
        <w:drawing>
          <wp:inline distT="0" distB="0" distL="0" distR="0" wp14:anchorId="59961E4E" wp14:editId="6F15757E">
            <wp:extent cx="6273800" cy="3429000"/>
            <wp:effectExtent l="0" t="0" r="0" b="0"/>
            <wp:docPr id="6" name="Video 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deo 6">
                      <a:hlinkClick r:id="rId26"/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LMm2QTjeSUw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2F6" w14:textId="77777777" w:rsidR="00776182" w:rsidRDefault="00776182" w:rsidP="00776182">
      <w:pPr>
        <w:jc w:val="center"/>
      </w:pPr>
    </w:p>
    <w:p w14:paraId="3E037C39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26C15CEB" w14:textId="74380B69" w:rsidR="00776182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hyperlink r:id="rId28" w:history="1">
        <w:r w:rsidR="00244856" w:rsidRPr="006E05A3">
          <w:rPr>
            <w:rStyle w:val="Hyperlink"/>
          </w:rPr>
          <w:t>https://www.youtube.com/watch?v=LMm2QTjeSUw&amp;list=PLWsYJ2ygHmWjOcw6xMQ5bmbYqrNxIEQbL&amp;index=3</w:t>
        </w:r>
      </w:hyperlink>
    </w:p>
    <w:p w14:paraId="4860FB42" w14:textId="77777777" w:rsidR="00244856" w:rsidRPr="006B0705" w:rsidRDefault="00244856" w:rsidP="00244856">
      <w:pPr>
        <w:pStyle w:val="ListParagraph"/>
        <w:spacing w:after="160"/>
      </w:pPr>
    </w:p>
    <w:p w14:paraId="63165E6A" w14:textId="77777777" w:rsidR="00776182" w:rsidRPr="006B0705" w:rsidRDefault="00776182" w:rsidP="00776182">
      <w:pPr>
        <w:pStyle w:val="ListParagraph"/>
        <w:ind w:left="1440"/>
      </w:pPr>
    </w:p>
    <w:p w14:paraId="6C30E771" w14:textId="77777777" w:rsidR="00776182" w:rsidRPr="00AA7885" w:rsidRDefault="00776182" w:rsidP="00776182">
      <w:pPr>
        <w:jc w:val="center"/>
      </w:pPr>
    </w:p>
    <w:p w14:paraId="2B2BB936" w14:textId="77777777" w:rsidR="00776182" w:rsidRDefault="00776182" w:rsidP="00776182">
      <w:pPr>
        <w:pStyle w:val="Heading1"/>
      </w:pPr>
      <w:bookmarkStart w:id="9" w:name="_Toc95668289"/>
      <w:r>
        <w:lastRenderedPageBreak/>
        <w:t>004 Microsoft Outlook</w:t>
      </w:r>
      <w:bookmarkEnd w:id="9"/>
    </w:p>
    <w:p w14:paraId="476D1A78" w14:textId="77777777" w:rsidR="00776182" w:rsidRDefault="00776182" w:rsidP="00776182">
      <w:pPr>
        <w:pStyle w:val="Heading2"/>
      </w:pPr>
      <w:bookmarkStart w:id="10" w:name="_Toc95668290"/>
      <w:r w:rsidRPr="00FD55DB">
        <w:t xml:space="preserve">SharePoint </w:t>
      </w:r>
      <w:r>
        <w:t>Task List - Connect</w:t>
      </w:r>
      <w:r w:rsidRPr="00FD55DB">
        <w:t xml:space="preserve"> Microsoft </w:t>
      </w:r>
      <w:r>
        <w:t>Outlook</w:t>
      </w:r>
      <w:bookmarkEnd w:id="10"/>
    </w:p>
    <w:p w14:paraId="3F9D3CDE" w14:textId="77777777" w:rsidR="00776182" w:rsidRDefault="00776182" w:rsidP="00776182">
      <w:pPr>
        <w:jc w:val="center"/>
      </w:pPr>
      <w:r>
        <w:rPr>
          <w:noProof/>
        </w:rPr>
        <w:drawing>
          <wp:inline distT="0" distB="0" distL="0" distR="0" wp14:anchorId="254956D7" wp14:editId="09953786">
            <wp:extent cx="6115050" cy="3429000"/>
            <wp:effectExtent l="0" t="0" r="0" b="0"/>
            <wp:docPr id="7" name="Video 7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deo 7">
                      <a:hlinkClick r:id="rId29"/>
                    </pic:cNvPr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WUAd9un6Zk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F13C" w14:textId="77777777" w:rsidR="00776182" w:rsidRDefault="00776182" w:rsidP="00776182">
      <w:pPr>
        <w:jc w:val="center"/>
      </w:pPr>
    </w:p>
    <w:p w14:paraId="20174372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37832C2E" w14:textId="75ACF735" w:rsidR="00776182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hyperlink r:id="rId31" w:history="1">
        <w:r w:rsidR="00244856" w:rsidRPr="006E05A3">
          <w:rPr>
            <w:rStyle w:val="Hyperlink"/>
          </w:rPr>
          <w:t>https://www.youtube.com/watch?v=DWUAd9un6Zk&amp;list=PLWsYJ2ygHmWjOcw6xMQ5bmbYqrNxIEQbL&amp;index=4</w:t>
        </w:r>
      </w:hyperlink>
    </w:p>
    <w:p w14:paraId="021D6BBC" w14:textId="079496A8" w:rsidR="00244856" w:rsidRDefault="00244856" w:rsidP="00244856">
      <w:pPr>
        <w:pStyle w:val="ListParagraph"/>
        <w:spacing w:after="160"/>
      </w:pPr>
    </w:p>
    <w:p w14:paraId="6A645BCF" w14:textId="2722F78E" w:rsidR="00244856" w:rsidRDefault="00244856" w:rsidP="00244856">
      <w:pPr>
        <w:pStyle w:val="ListParagraph"/>
        <w:spacing w:after="160"/>
      </w:pPr>
    </w:p>
    <w:p w14:paraId="037FD6E2" w14:textId="5A635CD7" w:rsidR="00244856" w:rsidRDefault="00244856" w:rsidP="00244856">
      <w:pPr>
        <w:pStyle w:val="ListParagraph"/>
        <w:spacing w:after="160"/>
      </w:pPr>
    </w:p>
    <w:p w14:paraId="30ED7B8C" w14:textId="21A982BA" w:rsidR="00244856" w:rsidRDefault="00244856" w:rsidP="00244856">
      <w:pPr>
        <w:pStyle w:val="ListParagraph"/>
        <w:spacing w:after="160"/>
      </w:pPr>
    </w:p>
    <w:p w14:paraId="7F08DD60" w14:textId="1221BAD7" w:rsidR="00244856" w:rsidRDefault="00244856" w:rsidP="00244856">
      <w:pPr>
        <w:pStyle w:val="ListParagraph"/>
        <w:spacing w:after="160"/>
      </w:pPr>
    </w:p>
    <w:p w14:paraId="33099376" w14:textId="116AE90A" w:rsidR="00244856" w:rsidRDefault="00244856" w:rsidP="00244856">
      <w:pPr>
        <w:pStyle w:val="ListParagraph"/>
        <w:spacing w:after="160"/>
      </w:pPr>
    </w:p>
    <w:p w14:paraId="4D7AEFEF" w14:textId="77777777" w:rsidR="00244856" w:rsidRPr="006B0705" w:rsidRDefault="00244856" w:rsidP="00244856">
      <w:pPr>
        <w:pStyle w:val="ListParagraph"/>
        <w:spacing w:after="160"/>
      </w:pPr>
    </w:p>
    <w:p w14:paraId="3E42AA4A" w14:textId="77777777" w:rsidR="00776182" w:rsidRPr="00B308A1" w:rsidRDefault="00776182" w:rsidP="00776182">
      <w:pPr>
        <w:jc w:val="center"/>
      </w:pPr>
    </w:p>
    <w:p w14:paraId="1E8BC0F6" w14:textId="77777777" w:rsidR="00776182" w:rsidRDefault="00776182" w:rsidP="00776182">
      <w:pPr>
        <w:pStyle w:val="Heading1"/>
      </w:pPr>
      <w:bookmarkStart w:id="11" w:name="_Toc95668291"/>
      <w:r>
        <w:lastRenderedPageBreak/>
        <w:t>005 SharePoint Lists App for Timesheets</w:t>
      </w:r>
      <w:bookmarkEnd w:id="11"/>
    </w:p>
    <w:p w14:paraId="72765C4E" w14:textId="77777777" w:rsidR="00776182" w:rsidRDefault="00776182" w:rsidP="00776182">
      <w:pPr>
        <w:pStyle w:val="Heading2"/>
      </w:pPr>
      <w:bookmarkStart w:id="12" w:name="_Toc95668292"/>
      <w:r w:rsidRPr="00FD55DB">
        <w:t xml:space="preserve">SharePoint </w:t>
      </w:r>
      <w:r>
        <w:t>Setup Timesheets List</w:t>
      </w:r>
      <w:bookmarkEnd w:id="12"/>
    </w:p>
    <w:p w14:paraId="41C00C5B" w14:textId="77777777" w:rsidR="00776182" w:rsidRDefault="00776182" w:rsidP="00776182">
      <w:r>
        <w:t>The Timesheets List will allow you to track the time your team spends on Tasks.</w:t>
      </w:r>
    </w:p>
    <w:p w14:paraId="7FA6C7CF" w14:textId="77777777" w:rsidR="00776182" w:rsidRDefault="00776182" w:rsidP="00776182">
      <w:r>
        <w:rPr>
          <w:noProof/>
        </w:rPr>
        <w:drawing>
          <wp:inline distT="0" distB="0" distL="0" distR="0" wp14:anchorId="3C7FB2BF" wp14:editId="09F92387">
            <wp:extent cx="5943600" cy="3364302"/>
            <wp:effectExtent l="0" t="0" r="0" b="7620"/>
            <wp:docPr id="8" name="Video 8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deo 8">
                      <a:hlinkClick r:id="rId32"/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3R_c-tQSFnQ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5EB7" w14:textId="77777777" w:rsidR="00776182" w:rsidRPr="00C934E6" w:rsidRDefault="00776182" w:rsidP="00776182">
      <w:pPr>
        <w:pStyle w:val="Heading5"/>
        <w:rPr>
          <w:b/>
        </w:rPr>
      </w:pPr>
      <w:r w:rsidRPr="00C934E6">
        <w:rPr>
          <w:b/>
        </w:rPr>
        <w:t>Install the Custom List for Timesheets</w:t>
      </w:r>
    </w:p>
    <w:p w14:paraId="58DA588A" w14:textId="77777777" w:rsidR="00776182" w:rsidRDefault="00776182" w:rsidP="00776182">
      <w:pPr>
        <w:pStyle w:val="ListParagraph"/>
        <w:numPr>
          <w:ilvl w:val="0"/>
          <w:numId w:val="5"/>
        </w:numPr>
        <w:spacing w:after="160"/>
      </w:pPr>
      <w:r>
        <w:t xml:space="preserve">Go to Site Contents link on the left side panel, select the </w:t>
      </w:r>
      <w:r w:rsidRPr="00B30DED">
        <w:rPr>
          <w:i/>
        </w:rPr>
        <w:t>New drop-down,</w:t>
      </w:r>
      <w:r>
        <w:t xml:space="preserve"> then select App</w:t>
      </w:r>
    </w:p>
    <w:p w14:paraId="4B83799A" w14:textId="77777777" w:rsidR="00776182" w:rsidRDefault="00776182" w:rsidP="00776182">
      <w:pPr>
        <w:pStyle w:val="ListParagraph"/>
        <w:numPr>
          <w:ilvl w:val="0"/>
          <w:numId w:val="5"/>
        </w:numPr>
        <w:spacing w:after="160"/>
      </w:pPr>
      <w:r>
        <w:t>Find the App named Custom List and select the button – you can search for this in the search text box</w:t>
      </w:r>
    </w:p>
    <w:p w14:paraId="0DDCF020" w14:textId="77777777" w:rsidR="00776182" w:rsidRDefault="00776182" w:rsidP="00776182">
      <w:pPr>
        <w:pStyle w:val="ListParagraph"/>
        <w:numPr>
          <w:ilvl w:val="0"/>
          <w:numId w:val="5"/>
        </w:numPr>
        <w:spacing w:after="160"/>
      </w:pPr>
      <w:r>
        <w:t>Click on the Custom List app</w:t>
      </w:r>
    </w:p>
    <w:p w14:paraId="6FF4B3AB" w14:textId="77777777" w:rsidR="00776182" w:rsidRDefault="00776182" w:rsidP="00776182">
      <w:pPr>
        <w:pStyle w:val="ListParagraph"/>
        <w:numPr>
          <w:ilvl w:val="0"/>
          <w:numId w:val="5"/>
        </w:numPr>
        <w:spacing w:after="160"/>
      </w:pPr>
      <w:r>
        <w:t>You are presented with a text box to enter a name for your Task List</w:t>
      </w:r>
    </w:p>
    <w:p w14:paraId="199DA23B" w14:textId="77777777" w:rsidR="00776182" w:rsidRDefault="00776182" w:rsidP="00776182">
      <w:pPr>
        <w:pStyle w:val="ListParagraph"/>
        <w:numPr>
          <w:ilvl w:val="1"/>
          <w:numId w:val="5"/>
        </w:numPr>
        <w:spacing w:after="160"/>
      </w:pPr>
      <w:r>
        <w:t xml:space="preserve">Enter </w:t>
      </w:r>
      <w:r w:rsidRPr="00C934E6">
        <w:rPr>
          <w:b/>
          <w:i/>
        </w:rPr>
        <w:t>Timesheets</w:t>
      </w:r>
    </w:p>
    <w:p w14:paraId="4F6575B1" w14:textId="77777777" w:rsidR="00776182" w:rsidRPr="00C934E6" w:rsidRDefault="00776182" w:rsidP="00776182">
      <w:pPr>
        <w:pStyle w:val="Heading5"/>
        <w:rPr>
          <w:b/>
        </w:rPr>
      </w:pPr>
      <w:r w:rsidRPr="00C934E6">
        <w:rPr>
          <w:b/>
        </w:rPr>
        <w:t>Change the List to display in Classic mode</w:t>
      </w:r>
    </w:p>
    <w:p w14:paraId="0260F35A" w14:textId="77777777" w:rsidR="00776182" w:rsidRDefault="00776182" w:rsidP="00776182">
      <w:pPr>
        <w:pStyle w:val="ListParagraph"/>
        <w:numPr>
          <w:ilvl w:val="0"/>
          <w:numId w:val="6"/>
        </w:numPr>
        <w:spacing w:after="160"/>
      </w:pPr>
      <w:r>
        <w:t xml:space="preserve">Find the </w:t>
      </w:r>
      <w:r>
        <w:rPr>
          <w:noProof/>
        </w:rPr>
        <w:drawing>
          <wp:inline distT="0" distB="0" distL="0" distR="0" wp14:anchorId="35D4B93A" wp14:editId="3CD2AEFA">
            <wp:extent cx="127000" cy="127000"/>
            <wp:effectExtent l="0" t="0" r="6350" b="6350"/>
            <wp:docPr id="9" name="Graphic 9" descr="Single g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nglegear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icon in the upper right corner of the screen</w:t>
      </w:r>
    </w:p>
    <w:p w14:paraId="5C647453" w14:textId="77777777" w:rsidR="00776182" w:rsidRDefault="00776182" w:rsidP="00776182">
      <w:pPr>
        <w:pStyle w:val="ListParagraph"/>
        <w:numPr>
          <w:ilvl w:val="0"/>
          <w:numId w:val="6"/>
        </w:numPr>
        <w:spacing w:after="160"/>
      </w:pPr>
      <w:r>
        <w:t>Click on List Settings</w:t>
      </w:r>
    </w:p>
    <w:p w14:paraId="14CF6993" w14:textId="77777777" w:rsidR="00776182" w:rsidRDefault="00776182" w:rsidP="00776182">
      <w:pPr>
        <w:pStyle w:val="ListParagraph"/>
        <w:numPr>
          <w:ilvl w:val="0"/>
          <w:numId w:val="6"/>
        </w:numPr>
        <w:spacing w:after="160"/>
      </w:pPr>
      <w:r>
        <w:t>Click on Advanced Settings</w:t>
      </w:r>
    </w:p>
    <w:p w14:paraId="7411F993" w14:textId="77777777" w:rsidR="00776182" w:rsidRDefault="00776182" w:rsidP="00776182">
      <w:pPr>
        <w:pStyle w:val="ListParagraph"/>
        <w:numPr>
          <w:ilvl w:val="1"/>
          <w:numId w:val="6"/>
        </w:numPr>
        <w:spacing w:after="160"/>
      </w:pPr>
      <w:r>
        <w:t>Find – List experience</w:t>
      </w:r>
    </w:p>
    <w:p w14:paraId="70A0800C" w14:textId="77777777" w:rsidR="00776182" w:rsidRDefault="00776182" w:rsidP="00776182">
      <w:pPr>
        <w:pStyle w:val="ListParagraph"/>
        <w:numPr>
          <w:ilvl w:val="2"/>
          <w:numId w:val="6"/>
        </w:numPr>
        <w:spacing w:after="160"/>
      </w:pPr>
      <w:r>
        <w:t xml:space="preserve">Change this value to </w:t>
      </w:r>
      <w:r w:rsidRPr="00C934E6">
        <w:rPr>
          <w:b/>
        </w:rPr>
        <w:t>Classic experience</w:t>
      </w:r>
    </w:p>
    <w:p w14:paraId="585D521B" w14:textId="77777777" w:rsidR="00776182" w:rsidRDefault="00776182" w:rsidP="00776182">
      <w:pPr>
        <w:pStyle w:val="ListParagraph"/>
        <w:numPr>
          <w:ilvl w:val="0"/>
          <w:numId w:val="6"/>
        </w:numPr>
        <w:spacing w:after="160"/>
      </w:pPr>
      <w:r>
        <w:t>Save the settings by clicking on the Ok button at the bottom of the page</w:t>
      </w:r>
    </w:p>
    <w:p w14:paraId="0F23B87E" w14:textId="77777777" w:rsidR="00776182" w:rsidRDefault="00776182" w:rsidP="00776182">
      <w:pPr>
        <w:pStyle w:val="Heading5"/>
        <w:rPr>
          <w:b/>
        </w:rPr>
      </w:pPr>
      <w:r w:rsidRPr="003D5EBC">
        <w:rPr>
          <w:b/>
        </w:rPr>
        <w:t>Add Version Settings</w:t>
      </w:r>
    </w:p>
    <w:p w14:paraId="686975B7" w14:textId="77777777" w:rsidR="00776182" w:rsidRDefault="00776182" w:rsidP="00776182">
      <w:pPr>
        <w:pStyle w:val="ListParagraph"/>
        <w:numPr>
          <w:ilvl w:val="0"/>
          <w:numId w:val="7"/>
        </w:numPr>
        <w:spacing w:after="160"/>
      </w:pPr>
      <w:r>
        <w:t>Click on Version Settings</w:t>
      </w:r>
    </w:p>
    <w:p w14:paraId="30D5D34F" w14:textId="77777777" w:rsidR="00776182" w:rsidRDefault="00776182" w:rsidP="00776182">
      <w:pPr>
        <w:pStyle w:val="ListParagraph"/>
        <w:numPr>
          <w:ilvl w:val="0"/>
          <w:numId w:val="7"/>
        </w:numPr>
        <w:spacing w:after="160"/>
      </w:pPr>
      <w:r>
        <w:t>Find Item Version History</w:t>
      </w:r>
    </w:p>
    <w:p w14:paraId="161851C6" w14:textId="77777777" w:rsidR="00776182" w:rsidRDefault="00776182" w:rsidP="00776182">
      <w:pPr>
        <w:pStyle w:val="ListParagraph"/>
        <w:numPr>
          <w:ilvl w:val="1"/>
          <w:numId w:val="7"/>
        </w:numPr>
        <w:spacing w:after="160"/>
      </w:pPr>
      <w:r>
        <w:lastRenderedPageBreak/>
        <w:t>Find – Create a version each time you edit an item in this list</w:t>
      </w:r>
    </w:p>
    <w:p w14:paraId="3E05C4C3" w14:textId="77777777" w:rsidR="00776182" w:rsidRDefault="00776182" w:rsidP="00776182">
      <w:pPr>
        <w:pStyle w:val="ListParagraph"/>
        <w:numPr>
          <w:ilvl w:val="2"/>
          <w:numId w:val="7"/>
        </w:numPr>
        <w:spacing w:after="160"/>
      </w:pPr>
      <w:r>
        <w:t>Yes</w:t>
      </w:r>
    </w:p>
    <w:p w14:paraId="7E5A50A4" w14:textId="77777777" w:rsidR="00776182" w:rsidRDefault="00776182" w:rsidP="00776182">
      <w:pPr>
        <w:pStyle w:val="ListParagraph"/>
        <w:numPr>
          <w:ilvl w:val="1"/>
          <w:numId w:val="7"/>
        </w:numPr>
        <w:spacing w:after="160"/>
      </w:pPr>
      <w:r>
        <w:t>Find – Keep the following number of versions</w:t>
      </w:r>
    </w:p>
    <w:p w14:paraId="69D4A1AE" w14:textId="77777777" w:rsidR="00776182" w:rsidRDefault="00776182" w:rsidP="00776182">
      <w:pPr>
        <w:pStyle w:val="ListParagraph"/>
        <w:numPr>
          <w:ilvl w:val="2"/>
          <w:numId w:val="7"/>
        </w:numPr>
        <w:spacing w:after="160"/>
      </w:pPr>
      <w:r>
        <w:t>50</w:t>
      </w:r>
    </w:p>
    <w:p w14:paraId="1D4B8507" w14:textId="77777777" w:rsidR="00776182" w:rsidRDefault="00776182" w:rsidP="00776182">
      <w:pPr>
        <w:pStyle w:val="ListParagraph"/>
        <w:numPr>
          <w:ilvl w:val="0"/>
          <w:numId w:val="7"/>
        </w:numPr>
        <w:spacing w:after="160"/>
      </w:pPr>
      <w:r>
        <w:t>Save the settings by clicking on the Ok button at the bottom of the page</w:t>
      </w:r>
    </w:p>
    <w:p w14:paraId="753B17D6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Change Title Column to Calculated Value</w:t>
      </w:r>
    </w:p>
    <w:p w14:paraId="770E52B7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If you are not in the List Settings page, find the List tab on the Timesheet toolbar</w:t>
      </w:r>
    </w:p>
    <w:p w14:paraId="7B883EEC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the List Settings button</w:t>
      </w:r>
    </w:p>
    <w:p w14:paraId="34E2DB19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Find the column area of the List Settings page</w:t>
      </w:r>
    </w:p>
    <w:p w14:paraId="7DFC0F31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the Title column</w:t>
      </w:r>
    </w:p>
    <w:p w14:paraId="49DFC515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Default Value</w:t>
      </w:r>
    </w:p>
    <w:p w14:paraId="2898A14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Calculated Value</w:t>
      </w:r>
    </w:p>
    <w:p w14:paraId="026F004D" w14:textId="77777777" w:rsidR="00776182" w:rsidRPr="00AB665E" w:rsidRDefault="00776182" w:rsidP="00776182">
      <w:pPr>
        <w:pStyle w:val="ListParagraph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  <w:highlight w:val="lightGray"/>
            </w:rPr>
            <m:t>=</m:t>
          </m:r>
          <m:r>
            <m:rPr>
              <m:nor/>
            </m:rPr>
            <w:rPr>
              <w:rFonts w:ascii="Cambria Math" w:hAnsi="Cambria Math"/>
              <w:highlight w:val="lightGray"/>
            </w:rPr>
            <m:t>"Timesheet " &amp; TEXT(NOW(), "yyyy-mm-dd")</m:t>
          </m:r>
        </m:oMath>
      </m:oMathPara>
    </w:p>
    <w:p w14:paraId="776B3A99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Save the settings by clicking on the Ok button at the bottom of the page</w:t>
      </w:r>
    </w:p>
    <w:p w14:paraId="67B3FB5D" w14:textId="77777777" w:rsidR="00776182" w:rsidRDefault="00776182" w:rsidP="00776182">
      <w:pPr>
        <w:rPr>
          <w:rFonts w:asciiTheme="majorHAnsi" w:eastAsiaTheme="majorEastAsia" w:hAnsiTheme="majorHAnsi" w:cstheme="majorBidi"/>
          <w:b/>
          <w:color w:val="002543" w:themeColor="accent1" w:themeShade="80"/>
        </w:rPr>
      </w:pPr>
      <w:r>
        <w:rPr>
          <w:rFonts w:asciiTheme="majorHAnsi" w:eastAsiaTheme="majorEastAsia" w:hAnsiTheme="majorHAnsi" w:cstheme="majorBidi"/>
          <w:b/>
          <w:color w:val="002543" w:themeColor="accent1" w:themeShade="80"/>
        </w:rPr>
        <w:t>Add</w:t>
      </w:r>
      <w:r w:rsidRPr="00346A5B">
        <w:rPr>
          <w:rFonts w:asciiTheme="majorHAnsi" w:eastAsiaTheme="majorEastAsia" w:hAnsiTheme="majorHAnsi" w:cstheme="majorBidi"/>
          <w:b/>
          <w:color w:val="002543" w:themeColor="accent1" w:themeShade="80"/>
        </w:rPr>
        <w:t xml:space="preserve"> Column</w:t>
      </w:r>
      <w:r>
        <w:rPr>
          <w:rFonts w:asciiTheme="majorHAnsi" w:eastAsiaTheme="majorEastAsia" w:hAnsiTheme="majorHAnsi" w:cstheme="majorBidi"/>
          <w:b/>
          <w:color w:val="002543" w:themeColor="accent1" w:themeShade="80"/>
        </w:rPr>
        <w:t>s</w:t>
      </w:r>
    </w:p>
    <w:p w14:paraId="7EBF1265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Go back to List Settings</w:t>
      </w:r>
    </w:p>
    <w:p w14:paraId="0331B750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Find the Column area</w:t>
      </w:r>
    </w:p>
    <w:p w14:paraId="25522D0A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5C969C38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18F3FB0B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 w:rsidRPr="00E11739">
        <w:rPr>
          <w:b/>
        </w:rPr>
        <w:t>Deliverable</w:t>
      </w:r>
    </w:p>
    <w:p w14:paraId="62F2A1A5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1130302E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Lookup</w:t>
      </w:r>
    </w:p>
    <w:p w14:paraId="00B50425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Description</w:t>
      </w:r>
    </w:p>
    <w:p w14:paraId="3B6CB218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This is the top- level summary task related to the deliverable you are working on</w:t>
      </w:r>
    </w:p>
    <w:p w14:paraId="53F91477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1593050E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4435AC2C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Get information from</w:t>
      </w:r>
    </w:p>
    <w:p w14:paraId="5A1AF5C4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MRP High- Level Task List</w:t>
      </w:r>
    </w:p>
    <w:p w14:paraId="57533B9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In this column</w:t>
      </w:r>
    </w:p>
    <w:p w14:paraId="2F22E6F4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Task Name</w:t>
      </w:r>
    </w:p>
    <w:p w14:paraId="6902EE36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30798A13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41B2C96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02E6423A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Project Phase</w:t>
      </w:r>
    </w:p>
    <w:p w14:paraId="56876690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237684B3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Lookup</w:t>
      </w:r>
    </w:p>
    <w:p w14:paraId="14CD7E1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Description</w:t>
      </w:r>
    </w:p>
    <w:p w14:paraId="2A6B7254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This is the SDLC Project Phase for the deliverable you are working on</w:t>
      </w:r>
    </w:p>
    <w:p w14:paraId="770DD3E8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688771DA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2F279AB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Get information from</w:t>
      </w:r>
    </w:p>
    <w:p w14:paraId="1D67A5F1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lastRenderedPageBreak/>
        <w:t>Select MRP High-Level Task List</w:t>
      </w:r>
    </w:p>
    <w:p w14:paraId="2C55D642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In this column</w:t>
      </w:r>
    </w:p>
    <w:p w14:paraId="7409754B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Task Name</w:t>
      </w:r>
    </w:p>
    <w:p w14:paraId="29E5BDD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6DB1148E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3D6E8CE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5520B443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Task</w:t>
      </w:r>
    </w:p>
    <w:p w14:paraId="62B06493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240F4D5F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Lookup</w:t>
      </w:r>
    </w:p>
    <w:p w14:paraId="7A17F38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Description</w:t>
      </w:r>
    </w:p>
    <w:p w14:paraId="03E7515A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This is the task related to the deliverable you are working on</w:t>
      </w:r>
    </w:p>
    <w:p w14:paraId="5C28972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1C3C7D01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5794592B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Get information from</w:t>
      </w:r>
    </w:p>
    <w:p w14:paraId="712D9D3C" w14:textId="77777777" w:rsidR="00776182" w:rsidRPr="00C97F5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MRP High-Level Task List</w:t>
      </w:r>
    </w:p>
    <w:p w14:paraId="7DF60619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In this column</w:t>
      </w:r>
    </w:p>
    <w:p w14:paraId="6254DE4C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Task Name</w:t>
      </w:r>
    </w:p>
    <w:p w14:paraId="6CE0F52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Add a column to show each of these additional fields</w:t>
      </w:r>
    </w:p>
    <w:p w14:paraId="0D28E5EF" w14:textId="77777777" w:rsidR="00776182" w:rsidRPr="00C97F52" w:rsidRDefault="00776182" w:rsidP="00776182">
      <w:pPr>
        <w:pStyle w:val="ListParagraph"/>
        <w:numPr>
          <w:ilvl w:val="2"/>
          <w:numId w:val="8"/>
        </w:numPr>
        <w:spacing w:after="160"/>
      </w:pPr>
      <w:r>
        <w:t>Select Budgeted Hours and Task name (linked to item)</w:t>
      </w:r>
    </w:p>
    <w:p w14:paraId="7509A783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0E6C3472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6824A399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60A50889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Assigned To</w:t>
      </w:r>
    </w:p>
    <w:p w14:paraId="36455573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1CEBE2EA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Person or Group</w:t>
      </w:r>
    </w:p>
    <w:p w14:paraId="206CDF16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Description</w:t>
      </w:r>
    </w:p>
    <w:p w14:paraId="0BB70BB0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This is the person who performed the task</w:t>
      </w:r>
    </w:p>
    <w:p w14:paraId="0848175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50B4F5A5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494090E2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Choose from</w:t>
      </w:r>
    </w:p>
    <w:p w14:paraId="4D03150D" w14:textId="77777777" w:rsidR="00776182" w:rsidRPr="00C97F52" w:rsidRDefault="00776182" w:rsidP="00776182">
      <w:pPr>
        <w:pStyle w:val="ListParagraph"/>
        <w:numPr>
          <w:ilvl w:val="2"/>
          <w:numId w:val="8"/>
        </w:numPr>
        <w:spacing w:after="160"/>
      </w:pPr>
      <w:r>
        <w:t>All Users</w:t>
      </w:r>
    </w:p>
    <w:p w14:paraId="0A4B8398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Show Field</w:t>
      </w:r>
    </w:p>
    <w:p w14:paraId="0E0418F7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Name (with Presence)</w:t>
      </w:r>
    </w:p>
    <w:p w14:paraId="4E3E7EC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4E92FB07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77B507BE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76F6F9CF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Hours</w:t>
      </w:r>
    </w:p>
    <w:p w14:paraId="7BDA68B7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04F031B1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Number (1, 1.0, 100)</w:t>
      </w:r>
    </w:p>
    <w:p w14:paraId="0DAEF47F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0BE67186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229DDCC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Specify a minimum and maximum allowed value:</w:t>
      </w:r>
    </w:p>
    <w:p w14:paraId="1D2C6404" w14:textId="77777777" w:rsidR="00776182" w:rsidRPr="00C97F52" w:rsidRDefault="00776182" w:rsidP="00776182">
      <w:pPr>
        <w:pStyle w:val="ListParagraph"/>
        <w:numPr>
          <w:ilvl w:val="2"/>
          <w:numId w:val="8"/>
        </w:numPr>
        <w:spacing w:after="160"/>
      </w:pPr>
      <w:r>
        <w:t>Min: 0.25 Max: 10</w:t>
      </w:r>
    </w:p>
    <w:p w14:paraId="4B05A22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lastRenderedPageBreak/>
        <w:t>Number of decimal places</w:t>
      </w:r>
    </w:p>
    <w:p w14:paraId="32299A11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2</w:t>
      </w:r>
    </w:p>
    <w:p w14:paraId="01083BFF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Default Value</w:t>
      </w:r>
    </w:p>
    <w:p w14:paraId="33F2537E" w14:textId="77777777" w:rsidR="00776182" w:rsidRPr="005C5F02" w:rsidRDefault="00776182" w:rsidP="00776182">
      <w:pPr>
        <w:pStyle w:val="ListParagraph"/>
        <w:numPr>
          <w:ilvl w:val="2"/>
          <w:numId w:val="8"/>
        </w:numPr>
        <w:spacing w:after="160"/>
      </w:pPr>
      <w:r>
        <w:t>1</w:t>
      </w:r>
    </w:p>
    <w:p w14:paraId="7279E8E8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49E8F358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08CC5E26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23448FDA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Task Date</w:t>
      </w:r>
    </w:p>
    <w:p w14:paraId="184F72F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3AF94BBC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Date and Time</w:t>
      </w:r>
    </w:p>
    <w:p w14:paraId="08DB506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60A74DFC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0D67B7F5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Date and Time Format</w:t>
      </w:r>
    </w:p>
    <w:p w14:paraId="5F08EBB2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Date Only</w:t>
      </w:r>
    </w:p>
    <w:p w14:paraId="7447069E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Default Value</w:t>
      </w:r>
    </w:p>
    <w:p w14:paraId="63D5DE5F" w14:textId="77777777" w:rsidR="00776182" w:rsidRPr="005C5F02" w:rsidRDefault="00776182" w:rsidP="00776182">
      <w:pPr>
        <w:pStyle w:val="ListParagraph"/>
        <w:numPr>
          <w:ilvl w:val="2"/>
          <w:numId w:val="8"/>
        </w:numPr>
        <w:spacing w:after="160"/>
      </w:pPr>
      <w:r>
        <w:t>Today’s Date</w:t>
      </w:r>
    </w:p>
    <w:p w14:paraId="1EC0CFD6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65F1F8BE" w14:textId="77777777" w:rsidR="00776182" w:rsidRDefault="00776182" w:rsidP="00776182">
      <w:pPr>
        <w:pStyle w:val="ListParagraph"/>
        <w:numPr>
          <w:ilvl w:val="0"/>
          <w:numId w:val="8"/>
        </w:numPr>
        <w:spacing w:after="160"/>
      </w:pPr>
      <w:r>
        <w:t>Click on Create Column</w:t>
      </w:r>
    </w:p>
    <w:p w14:paraId="0EE06D1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name is</w:t>
      </w:r>
    </w:p>
    <w:p w14:paraId="52C6AE14" w14:textId="77777777" w:rsidR="00776182" w:rsidRPr="00E11739" w:rsidRDefault="00776182" w:rsidP="00776182">
      <w:pPr>
        <w:pStyle w:val="ListParagraph"/>
        <w:numPr>
          <w:ilvl w:val="2"/>
          <w:numId w:val="8"/>
        </w:numPr>
        <w:spacing w:after="160"/>
        <w:rPr>
          <w:b/>
        </w:rPr>
      </w:pPr>
      <w:r>
        <w:rPr>
          <w:b/>
        </w:rPr>
        <w:t>Comments</w:t>
      </w:r>
    </w:p>
    <w:p w14:paraId="2B11061D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The Column type is</w:t>
      </w:r>
    </w:p>
    <w:p w14:paraId="47246000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  <w:jc w:val="both"/>
      </w:pPr>
      <w:r>
        <w:t>Multiple lines of text</w:t>
      </w:r>
    </w:p>
    <w:p w14:paraId="5983B531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Require that this column contains information</w:t>
      </w:r>
    </w:p>
    <w:p w14:paraId="2CCB06CC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No</w:t>
      </w:r>
    </w:p>
    <w:p w14:paraId="03D08C77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Number of lines for editing</w:t>
      </w:r>
    </w:p>
    <w:p w14:paraId="72A9683A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6</w:t>
      </w:r>
    </w:p>
    <w:p w14:paraId="68105F58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Specify the type of text to allow</w:t>
      </w:r>
    </w:p>
    <w:p w14:paraId="5726B0EC" w14:textId="77777777" w:rsidR="00776182" w:rsidRDefault="00776182" w:rsidP="00776182">
      <w:pPr>
        <w:pStyle w:val="ListParagraph"/>
        <w:numPr>
          <w:ilvl w:val="2"/>
          <w:numId w:val="8"/>
        </w:numPr>
        <w:spacing w:after="160"/>
      </w:pPr>
      <w:r>
        <w:t>Enhanced rich text (Rich text with pictures, tables, and hyperlinks)</w:t>
      </w:r>
    </w:p>
    <w:p w14:paraId="025E348A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Append Changes to Existing Text</w:t>
      </w:r>
    </w:p>
    <w:p w14:paraId="73124DB3" w14:textId="77777777" w:rsidR="00776182" w:rsidRPr="00796B80" w:rsidRDefault="00776182" w:rsidP="00776182">
      <w:pPr>
        <w:pStyle w:val="ListParagraph"/>
        <w:numPr>
          <w:ilvl w:val="2"/>
          <w:numId w:val="8"/>
        </w:numPr>
        <w:spacing w:after="160"/>
      </w:pPr>
      <w:r>
        <w:t>Yes</w:t>
      </w:r>
    </w:p>
    <w:p w14:paraId="203BB562" w14:textId="77777777" w:rsidR="00776182" w:rsidRDefault="00776182" w:rsidP="00776182">
      <w:pPr>
        <w:pStyle w:val="ListParagraph"/>
        <w:numPr>
          <w:ilvl w:val="1"/>
          <w:numId w:val="8"/>
        </w:numPr>
        <w:spacing w:after="160"/>
      </w:pPr>
      <w:r>
        <w:t>Save the settings by clicking on the Ok button at the bottom of the page</w:t>
      </w:r>
    </w:p>
    <w:p w14:paraId="2DAA23A1" w14:textId="77777777" w:rsidR="00776182" w:rsidRDefault="00776182" w:rsidP="00776182">
      <w:pPr>
        <w:pStyle w:val="ListParagraph"/>
        <w:ind w:left="1440"/>
      </w:pPr>
    </w:p>
    <w:p w14:paraId="7325A5B6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0653293D" w14:textId="62C4F563" w:rsidR="00776182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hyperlink r:id="rId36" w:history="1">
        <w:r w:rsidR="00244856" w:rsidRPr="006E05A3">
          <w:rPr>
            <w:rStyle w:val="Hyperlink"/>
          </w:rPr>
          <w:t>https://www.youtube.com/watch?v=3R_c-tQSFnQ&amp;list=PLWsYJ2ygHmWjOcw6xMQ5bmbYqrNxIEQbL&amp;index=5</w:t>
        </w:r>
      </w:hyperlink>
    </w:p>
    <w:p w14:paraId="3B8AFF1B" w14:textId="77777777" w:rsidR="00244856" w:rsidRPr="006B0705" w:rsidRDefault="00244856" w:rsidP="00244856">
      <w:pPr>
        <w:pStyle w:val="ListParagraph"/>
        <w:spacing w:after="160"/>
      </w:pPr>
    </w:p>
    <w:p w14:paraId="3F61AED9" w14:textId="77777777" w:rsidR="00776182" w:rsidRDefault="00776182" w:rsidP="00776182">
      <w:pPr>
        <w:pStyle w:val="ListParagraph"/>
        <w:ind w:left="1440"/>
      </w:pPr>
    </w:p>
    <w:p w14:paraId="217DA2AF" w14:textId="77777777" w:rsidR="00776182" w:rsidRDefault="00776182" w:rsidP="00776182">
      <w:pPr>
        <w:pStyle w:val="Heading1"/>
      </w:pPr>
      <w:bookmarkStart w:id="13" w:name="_Toc95668293"/>
      <w:r>
        <w:lastRenderedPageBreak/>
        <w:t>006 SharePoint Lists App for Timesheets</w:t>
      </w:r>
      <w:bookmarkEnd w:id="13"/>
    </w:p>
    <w:p w14:paraId="6BD6E3F8" w14:textId="77777777" w:rsidR="00776182" w:rsidRDefault="00776182" w:rsidP="00776182">
      <w:pPr>
        <w:pStyle w:val="Heading2"/>
      </w:pPr>
      <w:bookmarkStart w:id="14" w:name="_Toc95668294"/>
      <w:r w:rsidRPr="00FD55DB">
        <w:t xml:space="preserve">SharePoint </w:t>
      </w:r>
      <w:r>
        <w:t>Create View</w:t>
      </w:r>
      <w:bookmarkEnd w:id="14"/>
    </w:p>
    <w:p w14:paraId="2DF49D7A" w14:textId="77777777" w:rsidR="00776182" w:rsidRPr="004125F3" w:rsidRDefault="00776182" w:rsidP="00776182">
      <w:pPr>
        <w:jc w:val="center"/>
      </w:pPr>
      <w:r>
        <w:rPr>
          <w:noProof/>
        </w:rPr>
        <w:drawing>
          <wp:inline distT="0" distB="0" distL="0" distR="0" wp14:anchorId="798F7C8A" wp14:editId="10A9C487">
            <wp:extent cx="5880100" cy="3429000"/>
            <wp:effectExtent l="0" t="0" r="6350" b="0"/>
            <wp:docPr id="10" name="Video 10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 10">
                      <a:hlinkClick r:id="rId37"/>
                    </pic:cNvPr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VKv9Kyd8hS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18E1" w14:textId="77777777" w:rsidR="00776182" w:rsidRPr="004125F3" w:rsidRDefault="00776182" w:rsidP="00776182">
      <w:pPr>
        <w:pStyle w:val="Heading5"/>
        <w:rPr>
          <w:b/>
        </w:rPr>
      </w:pPr>
      <w:r w:rsidRPr="004125F3">
        <w:rPr>
          <w:b/>
        </w:rPr>
        <w:t>Add Calculated Columns for Grouping and Filters</w:t>
      </w:r>
    </w:p>
    <w:p w14:paraId="61A9351F" w14:textId="77777777" w:rsidR="00776182" w:rsidRDefault="00776182" w:rsidP="00776182">
      <w:pPr>
        <w:pStyle w:val="ListParagraph"/>
        <w:numPr>
          <w:ilvl w:val="0"/>
          <w:numId w:val="9"/>
        </w:numPr>
        <w:spacing w:after="160"/>
      </w:pPr>
      <w:r>
        <w:t>Click on Create Column</w:t>
      </w:r>
    </w:p>
    <w:p w14:paraId="3367C7BF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The name of the column is</w:t>
      </w:r>
    </w:p>
    <w:p w14:paraId="2F66A9ED" w14:textId="77777777" w:rsidR="00776182" w:rsidRPr="00D2294B" w:rsidRDefault="00776182" w:rsidP="00776182">
      <w:pPr>
        <w:pStyle w:val="ListParagraph"/>
        <w:numPr>
          <w:ilvl w:val="2"/>
          <w:numId w:val="9"/>
        </w:numPr>
        <w:spacing w:after="160"/>
        <w:rPr>
          <w:b/>
        </w:rPr>
      </w:pPr>
      <w:r w:rsidRPr="00D2294B">
        <w:rPr>
          <w:b/>
        </w:rPr>
        <w:t>Start of Week</w:t>
      </w:r>
    </w:p>
    <w:p w14:paraId="1091C424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The Column Type is</w:t>
      </w:r>
    </w:p>
    <w:p w14:paraId="431E40CA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Calculated (Calculation based on other columns)</w:t>
      </w:r>
    </w:p>
    <w:p w14:paraId="7AA8698F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Formula</w:t>
      </w:r>
    </w:p>
    <w:p w14:paraId="29E68D89" w14:textId="77777777" w:rsidR="00776182" w:rsidRPr="003104B1" w:rsidRDefault="00776182" w:rsidP="00776182">
      <w:pPr>
        <w:pStyle w:val="ListParagraph"/>
        <w:ind w:left="1440"/>
        <w:rPr>
          <w:highlight w:val="lightGray"/>
        </w:rPr>
      </w:pPr>
      <m:oMathPara>
        <m:oMathParaPr>
          <m:jc m:val="left"/>
        </m:oMathParaPr>
        <m:oMath>
          <m:r>
            <w:rPr>
              <w:rFonts w:ascii="Cambria Math" w:hAnsi="Cambria Math"/>
              <w:highlight w:val="lightGray"/>
            </w:rPr>
            <m:t>=IF(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r>
                <w:rPr>
                  <w:rFonts w:ascii="Cambria Math" w:hAnsi="Cambria Math"/>
                  <w:highlight w:val="lightGray"/>
                </w:rPr>
                <m:t>Task Date</m:t>
              </m:r>
            </m:e>
          </m:d>
          <m:r>
            <w:rPr>
              <w:rFonts w:ascii="Cambria Math" w:hAnsi="Cambria Math"/>
              <w:highlight w:val="lightGray"/>
            </w:rPr>
            <m:t>&gt;0,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r>
                <w:rPr>
                  <w:rFonts w:ascii="Cambria Math" w:hAnsi="Cambria Math"/>
                  <w:highlight w:val="lightGray"/>
                </w:rPr>
                <m:t>Task Date</m:t>
              </m:r>
            </m:e>
          </m:d>
          <m:r>
            <w:rPr>
              <w:rFonts w:ascii="Cambria Math" w:hAnsi="Cambria Math"/>
              <w:highlight w:val="lightGray"/>
            </w:rPr>
            <m:t>-WEEKDAY</m:t>
          </m:r>
          <m:d>
            <m:dPr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lightGray"/>
                    </w:rPr>
                    <m:t>Task Date</m:t>
                  </m:r>
                </m:e>
              </m:d>
            </m:e>
          </m:d>
          <m:r>
            <w:rPr>
              <w:rFonts w:ascii="Cambria Math" w:hAnsi="Cambria Math"/>
              <w:highlight w:val="lightGray"/>
            </w:rPr>
            <m:t>+1,</m:t>
          </m:r>
          <m:r>
            <m:rPr>
              <m:nor/>
            </m:rPr>
            <w:rPr>
              <w:rFonts w:ascii="Cambria Math" w:hAnsi="Cambria Math"/>
              <w:highlight w:val="lightGray"/>
            </w:rPr>
            <m:t xml:space="preserve"> " "</m:t>
          </m:r>
          <m:r>
            <w:rPr>
              <w:rFonts w:ascii="Cambria Math" w:hAnsi="Cambria Math"/>
              <w:highlight w:val="lightGray"/>
            </w:rPr>
            <m:t>)</m:t>
          </m:r>
        </m:oMath>
      </m:oMathPara>
    </w:p>
    <w:p w14:paraId="0CD07A8B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 xml:space="preserve">The data type returned from this formula is </w:t>
      </w:r>
    </w:p>
    <w:p w14:paraId="34F9DBB2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Date and Time</w:t>
      </w:r>
    </w:p>
    <w:p w14:paraId="706E1427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Date and Time format</w:t>
      </w:r>
    </w:p>
    <w:p w14:paraId="4A0809DD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Date Only</w:t>
      </w:r>
    </w:p>
    <w:p w14:paraId="316F3A21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Save the settings by clicking on the Ok button at the bottom of the page</w:t>
      </w:r>
    </w:p>
    <w:p w14:paraId="1315CB79" w14:textId="77777777" w:rsidR="00776182" w:rsidRDefault="00776182" w:rsidP="00776182">
      <w:pPr>
        <w:pStyle w:val="ListParagraph"/>
        <w:numPr>
          <w:ilvl w:val="0"/>
          <w:numId w:val="9"/>
        </w:numPr>
        <w:spacing w:after="160"/>
      </w:pPr>
      <w:r>
        <w:t>Click on Create Column</w:t>
      </w:r>
    </w:p>
    <w:p w14:paraId="462B9F5F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The name of the column is</w:t>
      </w:r>
    </w:p>
    <w:p w14:paraId="128DE51E" w14:textId="77777777" w:rsidR="00776182" w:rsidRPr="00D2294B" w:rsidRDefault="00776182" w:rsidP="00776182">
      <w:pPr>
        <w:pStyle w:val="ListParagraph"/>
        <w:numPr>
          <w:ilvl w:val="2"/>
          <w:numId w:val="9"/>
        </w:numPr>
        <w:spacing w:after="160"/>
        <w:rPr>
          <w:b/>
        </w:rPr>
      </w:pPr>
      <w:r w:rsidRPr="00D2294B">
        <w:rPr>
          <w:b/>
        </w:rPr>
        <w:t>End of Task</w:t>
      </w:r>
    </w:p>
    <w:p w14:paraId="689B6F10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The Column Type is</w:t>
      </w:r>
    </w:p>
    <w:p w14:paraId="2E009760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Calculated (Calculation based on other columns)</w:t>
      </w:r>
    </w:p>
    <w:p w14:paraId="67BBFA31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Formula</w:t>
      </w:r>
    </w:p>
    <w:p w14:paraId="317A0C1C" w14:textId="77777777" w:rsidR="00776182" w:rsidRPr="003104B1" w:rsidRDefault="00776182" w:rsidP="00776182">
      <w:pPr>
        <w:pStyle w:val="ListParagraph"/>
        <w:ind w:left="1440"/>
        <w:rPr>
          <w:highlight w:val="lightGray"/>
        </w:rPr>
      </w:pPr>
      <m:oMathPara>
        <m:oMathParaPr>
          <m:jc m:val="left"/>
        </m:oMathParaPr>
        <m:oMath>
          <m:r>
            <w:rPr>
              <w:rFonts w:ascii="Cambria Math" w:hAnsi="Cambria Math"/>
              <w:highlight w:val="lightGray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r>
                <w:rPr>
                  <w:rFonts w:ascii="Cambria Math" w:hAnsi="Cambria Math"/>
                  <w:highlight w:val="lightGray"/>
                </w:rPr>
                <m:t>Task Date</m:t>
              </m:r>
            </m:e>
          </m:d>
          <m:r>
            <w:rPr>
              <w:rFonts w:ascii="Cambria Math" w:hAnsi="Cambria Math"/>
              <w:highlight w:val="lightGray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r>
                <w:rPr>
                  <w:rFonts w:ascii="Cambria Math" w:hAnsi="Cambria Math"/>
                  <w:highlight w:val="lightGray"/>
                </w:rPr>
                <m:t>Hours</m:t>
              </m:r>
            </m:e>
          </m:d>
          <m:r>
            <w:rPr>
              <w:rFonts w:ascii="Cambria Math" w:hAnsi="Cambria Math"/>
              <w:highlight w:val="lightGray"/>
            </w:rPr>
            <m:t>/24</m:t>
          </m:r>
        </m:oMath>
      </m:oMathPara>
    </w:p>
    <w:p w14:paraId="322F4DA3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lastRenderedPageBreak/>
        <w:t xml:space="preserve">The data type returned from this formula is </w:t>
      </w:r>
    </w:p>
    <w:p w14:paraId="5BC23A48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Date and Time</w:t>
      </w:r>
    </w:p>
    <w:p w14:paraId="4542D4B7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Date and Time format</w:t>
      </w:r>
    </w:p>
    <w:p w14:paraId="2FE75449" w14:textId="77777777" w:rsidR="00776182" w:rsidRDefault="00776182" w:rsidP="00776182">
      <w:pPr>
        <w:pStyle w:val="ListParagraph"/>
        <w:numPr>
          <w:ilvl w:val="2"/>
          <w:numId w:val="9"/>
        </w:numPr>
        <w:spacing w:after="160"/>
      </w:pPr>
      <w:r>
        <w:t>Date Only</w:t>
      </w:r>
    </w:p>
    <w:p w14:paraId="58994C42" w14:textId="77777777" w:rsidR="00776182" w:rsidRDefault="00776182" w:rsidP="00776182">
      <w:pPr>
        <w:pStyle w:val="ListParagraph"/>
        <w:numPr>
          <w:ilvl w:val="1"/>
          <w:numId w:val="9"/>
        </w:numPr>
        <w:spacing w:after="160"/>
      </w:pPr>
      <w:r>
        <w:t>Save the settings by clicking on the Ok button at the bottom of the page</w:t>
      </w:r>
    </w:p>
    <w:p w14:paraId="0C0F74B8" w14:textId="77777777" w:rsidR="00776182" w:rsidRPr="004125F3" w:rsidRDefault="00776182" w:rsidP="00776182">
      <w:pPr>
        <w:pStyle w:val="Heading5"/>
        <w:rPr>
          <w:b/>
        </w:rPr>
      </w:pPr>
      <w:r w:rsidRPr="004125F3">
        <w:rPr>
          <w:b/>
        </w:rPr>
        <w:t>Create the view – Grouped By Assigned To</w:t>
      </w:r>
    </w:p>
    <w:p w14:paraId="47FD6A2B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Go to the List Settings page for the Timesheet</w:t>
      </w:r>
    </w:p>
    <w:p w14:paraId="5FDEDDB8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Find the Views area</w:t>
      </w:r>
    </w:p>
    <w:p w14:paraId="03ECBD7B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Click Create View</w:t>
      </w:r>
    </w:p>
    <w:p w14:paraId="2C2DBECC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Choose View Type Standard View</w:t>
      </w:r>
    </w:p>
    <w:p w14:paraId="71FD6AE7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View Name</w:t>
      </w:r>
    </w:p>
    <w:p w14:paraId="21FB151C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Grouped By Assigned To</w:t>
      </w:r>
    </w:p>
    <w:p w14:paraId="386589F2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Select the following columns</w:t>
      </w:r>
    </w:p>
    <w:p w14:paraId="2A69DA4A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Title (linked to item with edit menu)</w:t>
      </w:r>
    </w:p>
    <w:p w14:paraId="39E80666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Deliverable</w:t>
      </w:r>
    </w:p>
    <w:p w14:paraId="154A55C4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Project Phase</w:t>
      </w:r>
    </w:p>
    <w:p w14:paraId="5FC90A75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Task</w:t>
      </w:r>
    </w:p>
    <w:p w14:paraId="3EA30491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Hours</w:t>
      </w:r>
    </w:p>
    <w:p w14:paraId="0EF31542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Group By</w:t>
      </w:r>
    </w:p>
    <w:p w14:paraId="1E832BA4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Assigned To</w:t>
      </w:r>
    </w:p>
    <w:p w14:paraId="292E01EE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Then By</w:t>
      </w:r>
    </w:p>
    <w:p w14:paraId="650CC8A6" w14:textId="77777777" w:rsidR="00776182" w:rsidRDefault="00776182" w:rsidP="00776182">
      <w:pPr>
        <w:pStyle w:val="ListParagraph"/>
        <w:numPr>
          <w:ilvl w:val="2"/>
          <w:numId w:val="10"/>
        </w:numPr>
        <w:spacing w:after="160"/>
      </w:pPr>
      <w:r>
        <w:t>Deliverable</w:t>
      </w:r>
    </w:p>
    <w:p w14:paraId="367A6332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By Default, show grouping</w:t>
      </w:r>
    </w:p>
    <w:p w14:paraId="103C354E" w14:textId="77777777" w:rsidR="00776182" w:rsidRDefault="00776182" w:rsidP="00776182">
      <w:pPr>
        <w:pStyle w:val="ListParagraph"/>
        <w:numPr>
          <w:ilvl w:val="2"/>
          <w:numId w:val="10"/>
        </w:numPr>
        <w:spacing w:after="160"/>
      </w:pPr>
      <w:r>
        <w:t>Expanded</w:t>
      </w:r>
    </w:p>
    <w:p w14:paraId="70D5B764" w14:textId="77777777" w:rsidR="00776182" w:rsidRDefault="00776182" w:rsidP="00776182">
      <w:pPr>
        <w:pStyle w:val="ListParagraph"/>
        <w:numPr>
          <w:ilvl w:val="0"/>
          <w:numId w:val="10"/>
        </w:numPr>
        <w:spacing w:after="160"/>
      </w:pPr>
      <w:r>
        <w:t>Totals</w:t>
      </w:r>
    </w:p>
    <w:p w14:paraId="51E97129" w14:textId="77777777" w:rsidR="00776182" w:rsidRDefault="00776182" w:rsidP="00776182">
      <w:pPr>
        <w:pStyle w:val="ListParagraph"/>
        <w:numPr>
          <w:ilvl w:val="1"/>
          <w:numId w:val="10"/>
        </w:numPr>
        <w:spacing w:after="160"/>
      </w:pPr>
      <w:r>
        <w:t>Hours</w:t>
      </w:r>
    </w:p>
    <w:p w14:paraId="03A7193A" w14:textId="77777777" w:rsidR="00776182" w:rsidRDefault="00776182" w:rsidP="00776182">
      <w:pPr>
        <w:pStyle w:val="ListParagraph"/>
        <w:numPr>
          <w:ilvl w:val="2"/>
          <w:numId w:val="10"/>
        </w:numPr>
        <w:spacing w:after="160"/>
      </w:pPr>
      <w:r>
        <w:t>Sum</w:t>
      </w:r>
    </w:p>
    <w:p w14:paraId="3C7F65B1" w14:textId="77777777" w:rsidR="00776182" w:rsidRDefault="00776182" w:rsidP="00776182">
      <w:pPr>
        <w:pStyle w:val="Heading5"/>
        <w:rPr>
          <w:b/>
        </w:rPr>
      </w:pPr>
      <w:r w:rsidRPr="00AB236E">
        <w:rPr>
          <w:b/>
        </w:rPr>
        <w:t>Create View – Group</w:t>
      </w:r>
      <w:r>
        <w:rPr>
          <w:b/>
        </w:rPr>
        <w:t>ed</w:t>
      </w:r>
      <w:r w:rsidRPr="00AB236E">
        <w:rPr>
          <w:b/>
        </w:rPr>
        <w:t xml:space="preserve"> By Week</w:t>
      </w:r>
    </w:p>
    <w:p w14:paraId="7E6D03CD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Go to the List Settings page for the Timesheet</w:t>
      </w:r>
    </w:p>
    <w:p w14:paraId="3737BAC5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Find the Views area</w:t>
      </w:r>
    </w:p>
    <w:p w14:paraId="7004F599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Click Create View</w:t>
      </w:r>
    </w:p>
    <w:p w14:paraId="094EED37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Choose View Type Standard View</w:t>
      </w:r>
    </w:p>
    <w:p w14:paraId="33EF098F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View Name</w:t>
      </w:r>
    </w:p>
    <w:p w14:paraId="744E7DBA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Grouped by Week</w:t>
      </w:r>
    </w:p>
    <w:p w14:paraId="023A2D0E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Select the following columns</w:t>
      </w:r>
    </w:p>
    <w:p w14:paraId="0CDF1588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Title (linked to item with edit menu)</w:t>
      </w:r>
    </w:p>
    <w:p w14:paraId="6549B2A9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Deliverable</w:t>
      </w:r>
    </w:p>
    <w:p w14:paraId="5757ED54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Project Phase</w:t>
      </w:r>
    </w:p>
    <w:p w14:paraId="6338884E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Task</w:t>
      </w:r>
    </w:p>
    <w:p w14:paraId="0AD1FB8B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Hours</w:t>
      </w:r>
    </w:p>
    <w:p w14:paraId="34ABC9DB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Group By</w:t>
      </w:r>
    </w:p>
    <w:p w14:paraId="3D6B9F8A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Start of Week</w:t>
      </w:r>
    </w:p>
    <w:p w14:paraId="64D447D3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lastRenderedPageBreak/>
        <w:t>Then by</w:t>
      </w:r>
    </w:p>
    <w:p w14:paraId="3ED44990" w14:textId="77777777" w:rsidR="00776182" w:rsidRDefault="00776182" w:rsidP="00776182">
      <w:pPr>
        <w:pStyle w:val="ListParagraph"/>
        <w:numPr>
          <w:ilvl w:val="2"/>
          <w:numId w:val="11"/>
        </w:numPr>
        <w:spacing w:after="160"/>
      </w:pPr>
      <w:r>
        <w:t>Assigned To</w:t>
      </w:r>
    </w:p>
    <w:p w14:paraId="7116DFF8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By default, show grouping</w:t>
      </w:r>
    </w:p>
    <w:p w14:paraId="159B11F3" w14:textId="77777777" w:rsidR="00776182" w:rsidRDefault="00776182" w:rsidP="00776182">
      <w:pPr>
        <w:pStyle w:val="ListParagraph"/>
        <w:numPr>
          <w:ilvl w:val="2"/>
          <w:numId w:val="11"/>
        </w:numPr>
        <w:spacing w:after="160"/>
      </w:pPr>
      <w:r>
        <w:t>Expanded</w:t>
      </w:r>
    </w:p>
    <w:p w14:paraId="790C5DA2" w14:textId="77777777" w:rsidR="00776182" w:rsidRDefault="00776182" w:rsidP="00776182">
      <w:pPr>
        <w:pStyle w:val="ListParagraph"/>
        <w:numPr>
          <w:ilvl w:val="0"/>
          <w:numId w:val="11"/>
        </w:numPr>
        <w:spacing w:after="160"/>
      </w:pPr>
      <w:r>
        <w:t>Totals</w:t>
      </w:r>
    </w:p>
    <w:p w14:paraId="6A70FF31" w14:textId="77777777" w:rsidR="00776182" w:rsidRDefault="00776182" w:rsidP="00776182">
      <w:pPr>
        <w:pStyle w:val="ListParagraph"/>
        <w:numPr>
          <w:ilvl w:val="1"/>
          <w:numId w:val="11"/>
        </w:numPr>
        <w:spacing w:after="160"/>
      </w:pPr>
      <w:r>
        <w:t>Hours</w:t>
      </w:r>
    </w:p>
    <w:p w14:paraId="0BFAF802" w14:textId="77777777" w:rsidR="00776182" w:rsidRDefault="00776182" w:rsidP="00776182">
      <w:pPr>
        <w:pStyle w:val="ListParagraph"/>
        <w:numPr>
          <w:ilvl w:val="2"/>
          <w:numId w:val="11"/>
        </w:numPr>
        <w:spacing w:after="160"/>
      </w:pPr>
      <w:r>
        <w:t>Sum</w:t>
      </w:r>
    </w:p>
    <w:p w14:paraId="36092C36" w14:textId="77777777" w:rsidR="00776182" w:rsidRDefault="00776182" w:rsidP="00776182">
      <w:pPr>
        <w:pStyle w:val="Heading3"/>
      </w:pPr>
    </w:p>
    <w:p w14:paraId="18F1D209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10136283" w14:textId="5CC0D07B" w:rsidR="00776182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>Video Tutorial, Chris Dyck -</w:t>
      </w:r>
      <w:r w:rsidR="00244856" w:rsidRPr="00244856">
        <w:t xml:space="preserve"> </w:t>
      </w:r>
      <w:hyperlink r:id="rId39" w:history="1">
        <w:r w:rsidR="00244856" w:rsidRPr="006E05A3">
          <w:rPr>
            <w:rStyle w:val="Hyperlink"/>
          </w:rPr>
          <w:t>https://www.youtube.com/watch?v=VKv9Kyd8hSU&amp;list=PLWsYJ2ygHmWjOcw6xMQ5bmbYqrNxIEQbL&amp;index=6</w:t>
        </w:r>
      </w:hyperlink>
    </w:p>
    <w:p w14:paraId="6C0AE8DB" w14:textId="77777777" w:rsidR="00244856" w:rsidRDefault="00244856" w:rsidP="00244856">
      <w:pPr>
        <w:pStyle w:val="ListParagraph"/>
        <w:spacing w:after="160"/>
      </w:pPr>
    </w:p>
    <w:p w14:paraId="50BE9CAC" w14:textId="77777777" w:rsidR="00776182" w:rsidRDefault="00776182" w:rsidP="00776182">
      <w:pPr>
        <w:pStyle w:val="Heading1"/>
      </w:pPr>
      <w:bookmarkStart w:id="15" w:name="_Toc95668295"/>
      <w:r>
        <w:t>007 SharePoint Issue Tracker App for Action Items</w:t>
      </w:r>
      <w:bookmarkEnd w:id="15"/>
    </w:p>
    <w:p w14:paraId="3B8D552A" w14:textId="77777777" w:rsidR="00776182" w:rsidRDefault="00776182" w:rsidP="00776182">
      <w:pPr>
        <w:pStyle w:val="Heading2"/>
      </w:pPr>
      <w:bookmarkStart w:id="16" w:name="_Toc95668296"/>
      <w:r w:rsidRPr="00FD55DB">
        <w:t xml:space="preserve">SharePoint </w:t>
      </w:r>
      <w:r>
        <w:t>Action Items</w:t>
      </w:r>
      <w:bookmarkEnd w:id="16"/>
    </w:p>
    <w:p w14:paraId="38090E91" w14:textId="77777777" w:rsidR="00776182" w:rsidRPr="00E17D93" w:rsidRDefault="00776182" w:rsidP="00776182">
      <w:pPr>
        <w:jc w:val="center"/>
      </w:pPr>
      <w:r>
        <w:rPr>
          <w:noProof/>
        </w:rPr>
        <w:drawing>
          <wp:inline distT="0" distB="0" distL="0" distR="0" wp14:anchorId="5BE53566" wp14:editId="033E7967">
            <wp:extent cx="5924550" cy="3429000"/>
            <wp:effectExtent l="0" t="0" r="0" b="0"/>
            <wp:docPr id="11" name="Video 1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deo 11">
                      <a:hlinkClick r:id="rId40"/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B50H2DNuzV8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9024" w14:textId="77777777" w:rsidR="00776182" w:rsidRDefault="00776182" w:rsidP="00776182">
      <w:pPr>
        <w:pStyle w:val="Heading5"/>
        <w:rPr>
          <w:b/>
        </w:rPr>
      </w:pPr>
      <w:r w:rsidRPr="00E17D93">
        <w:rPr>
          <w:b/>
        </w:rPr>
        <w:t>Install the Issue Tracker App for Action Items</w:t>
      </w:r>
    </w:p>
    <w:p w14:paraId="35268926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 xml:space="preserve">Go to Site Contents link on the left side panel, select the </w:t>
      </w:r>
      <w:r w:rsidRPr="004671BB">
        <w:rPr>
          <w:i/>
        </w:rPr>
        <w:t>New drop-down</w:t>
      </w:r>
      <w:r>
        <w:t>, then select App</w:t>
      </w:r>
    </w:p>
    <w:p w14:paraId="22684901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>Find the App named Issue Tracker and select the button – you can search for this in the search box</w:t>
      </w:r>
    </w:p>
    <w:p w14:paraId="15C568CF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>Click on the Issue Tracker app</w:t>
      </w:r>
    </w:p>
    <w:p w14:paraId="51527E94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lastRenderedPageBreak/>
        <w:t>You are presented with a text box to enter a name for your Task List</w:t>
      </w:r>
    </w:p>
    <w:p w14:paraId="64CEC224" w14:textId="77777777" w:rsidR="00776182" w:rsidRPr="00047DFB" w:rsidRDefault="00776182" w:rsidP="00776182">
      <w:pPr>
        <w:pStyle w:val="ListParagraph"/>
        <w:numPr>
          <w:ilvl w:val="1"/>
          <w:numId w:val="12"/>
        </w:numPr>
        <w:spacing w:after="160"/>
      </w:pPr>
      <w:r>
        <w:t xml:space="preserve">Enter </w:t>
      </w:r>
      <w:r w:rsidRPr="004671BB">
        <w:rPr>
          <w:b/>
          <w:i/>
        </w:rPr>
        <w:t>Action Items</w:t>
      </w:r>
    </w:p>
    <w:p w14:paraId="6AFAB8C4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Change the List to display in Classic mode</w:t>
      </w:r>
    </w:p>
    <w:p w14:paraId="2F8F214E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 xml:space="preserve">Find the </w:t>
      </w:r>
      <w:r>
        <w:rPr>
          <w:noProof/>
        </w:rPr>
        <w:drawing>
          <wp:inline distT="0" distB="0" distL="0" distR="0" wp14:anchorId="0EC414C0" wp14:editId="135CC34D">
            <wp:extent cx="139700" cy="139700"/>
            <wp:effectExtent l="0" t="0" r="0" b="0"/>
            <wp:docPr id="12" name="Graphic 12" descr="Single g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glegear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in the upper right corner of the screen</w:t>
      </w:r>
    </w:p>
    <w:p w14:paraId="20FD689B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Click on List Settings</w:t>
      </w:r>
    </w:p>
    <w:p w14:paraId="34A2CFC9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Click on Advanced Settings</w:t>
      </w:r>
    </w:p>
    <w:p w14:paraId="650A24D0" w14:textId="77777777" w:rsidR="00776182" w:rsidRDefault="00776182" w:rsidP="00776182">
      <w:pPr>
        <w:pStyle w:val="ListParagraph"/>
        <w:numPr>
          <w:ilvl w:val="1"/>
          <w:numId w:val="13"/>
        </w:numPr>
        <w:spacing w:after="160"/>
      </w:pPr>
      <w:r>
        <w:t>Find – List experience</w:t>
      </w:r>
    </w:p>
    <w:p w14:paraId="513334C0" w14:textId="77777777" w:rsidR="00776182" w:rsidRDefault="00776182" w:rsidP="00776182">
      <w:pPr>
        <w:pStyle w:val="ListParagraph"/>
        <w:numPr>
          <w:ilvl w:val="2"/>
          <w:numId w:val="13"/>
        </w:numPr>
        <w:spacing w:after="160"/>
      </w:pPr>
      <w:r>
        <w:t xml:space="preserve">Change this value to </w:t>
      </w:r>
      <w:r w:rsidRPr="0090576A">
        <w:rPr>
          <w:b/>
        </w:rPr>
        <w:t>Classic experience</w:t>
      </w:r>
    </w:p>
    <w:p w14:paraId="347B86E3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Save the settings by clicking on the Ok button at the bottom of the page</w:t>
      </w:r>
    </w:p>
    <w:p w14:paraId="01F283D7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Version Settings</w:t>
      </w:r>
    </w:p>
    <w:p w14:paraId="4FB88C9F" w14:textId="77777777" w:rsidR="00776182" w:rsidRDefault="00776182" w:rsidP="00776182">
      <w:pPr>
        <w:pStyle w:val="ListParagraph"/>
        <w:numPr>
          <w:ilvl w:val="0"/>
          <w:numId w:val="14"/>
        </w:numPr>
        <w:spacing w:after="160"/>
      </w:pPr>
      <w:r>
        <w:t>The Issue Tracker App automatically tracks versions of items in the list</w:t>
      </w:r>
    </w:p>
    <w:p w14:paraId="75F78E78" w14:textId="77777777" w:rsidR="00776182" w:rsidRDefault="00776182" w:rsidP="00776182">
      <w:pPr>
        <w:pStyle w:val="ListParagraph"/>
        <w:numPr>
          <w:ilvl w:val="0"/>
          <w:numId w:val="14"/>
        </w:numPr>
        <w:spacing w:after="160"/>
      </w:pPr>
      <w:r>
        <w:t>To view the Version History, click on the three dots button on a list item, select Version History</w:t>
      </w:r>
    </w:p>
    <w:p w14:paraId="35219937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Advanced Settings</w:t>
      </w:r>
    </w:p>
    <w:p w14:paraId="64FFA420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Click on Advanced Settings</w:t>
      </w:r>
    </w:p>
    <w:p w14:paraId="3E4854F7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Find E-mail Notification</w:t>
      </w:r>
    </w:p>
    <w:p w14:paraId="77F04C70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Send e-mail when ownership is assigned?</w:t>
      </w:r>
    </w:p>
    <w:p w14:paraId="58B1542E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Yes</w:t>
      </w:r>
    </w:p>
    <w:p w14:paraId="25F74D57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This will turn on the function that sends an email notification when a person is assigned to an item</w:t>
      </w:r>
    </w:p>
    <w:p w14:paraId="1B5EDA46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Save the settings by clicking on the Ok button at the bottom of the page</w:t>
      </w:r>
    </w:p>
    <w:p w14:paraId="20E876D7" w14:textId="77777777" w:rsidR="00776182" w:rsidRPr="006F0C21" w:rsidRDefault="00776182" w:rsidP="00776182">
      <w:pPr>
        <w:rPr>
          <w:rFonts w:asciiTheme="majorHAnsi" w:eastAsiaTheme="majorEastAsia" w:hAnsiTheme="majorHAnsi" w:cstheme="majorBidi"/>
          <w:b/>
          <w:color w:val="002543" w:themeColor="accent1" w:themeShade="80"/>
        </w:rPr>
      </w:pPr>
      <w:r w:rsidRPr="006F0C21">
        <w:rPr>
          <w:rFonts w:asciiTheme="majorHAnsi" w:eastAsiaTheme="majorEastAsia" w:hAnsiTheme="majorHAnsi" w:cstheme="majorBidi"/>
          <w:b/>
          <w:color w:val="002543" w:themeColor="accent1" w:themeShade="80"/>
        </w:rPr>
        <w:t>Add Columns</w:t>
      </w:r>
    </w:p>
    <w:p w14:paraId="1123CD8E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 w:rsidRPr="006F0C21">
        <w:t>Go back to List Settings</w:t>
      </w:r>
    </w:p>
    <w:p w14:paraId="259183F3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 w:rsidRPr="00DD6210">
        <w:t>Find the Column area</w:t>
      </w:r>
    </w:p>
    <w:p w14:paraId="5A7FC011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 w:rsidRPr="00DD6210">
        <w:t>Click on Create Column</w:t>
      </w:r>
    </w:p>
    <w:p w14:paraId="71F82E41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The name is</w:t>
      </w:r>
    </w:p>
    <w:p w14:paraId="59136AE6" w14:textId="77777777" w:rsidR="00776182" w:rsidRPr="00C339BA" w:rsidRDefault="00776182" w:rsidP="00776182">
      <w:pPr>
        <w:pStyle w:val="ListParagraph"/>
        <w:numPr>
          <w:ilvl w:val="2"/>
          <w:numId w:val="15"/>
        </w:numPr>
        <w:spacing w:after="160"/>
        <w:rPr>
          <w:b/>
        </w:rPr>
      </w:pPr>
      <w:r w:rsidRPr="00C339BA">
        <w:rPr>
          <w:b/>
        </w:rPr>
        <w:t>Related Task</w:t>
      </w:r>
    </w:p>
    <w:p w14:paraId="58F8D9FC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The Column Type is</w:t>
      </w:r>
    </w:p>
    <w:p w14:paraId="5DCF8FFB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Lookup</w:t>
      </w:r>
    </w:p>
    <w:p w14:paraId="7ED37E8D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Description</w:t>
      </w:r>
    </w:p>
    <w:p w14:paraId="12AAD66B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This is the top-level summary task related to the deliverable you are working on</w:t>
      </w:r>
    </w:p>
    <w:p w14:paraId="3EF08FA0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Require that this column contains information</w:t>
      </w:r>
    </w:p>
    <w:p w14:paraId="2DC2D547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No</w:t>
      </w:r>
    </w:p>
    <w:p w14:paraId="267CCAB4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Get information from</w:t>
      </w:r>
    </w:p>
    <w:p w14:paraId="1C7920ED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Select MRP High-Level Task List</w:t>
      </w:r>
    </w:p>
    <w:p w14:paraId="6DF0ED26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Allow multiple values</w:t>
      </w:r>
    </w:p>
    <w:p w14:paraId="4EC6CED4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Yes</w:t>
      </w:r>
    </w:p>
    <w:p w14:paraId="3BF976F4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In this column</w:t>
      </w:r>
    </w:p>
    <w:p w14:paraId="6C55439B" w14:textId="77777777" w:rsidR="00776182" w:rsidRDefault="00776182" w:rsidP="00776182">
      <w:pPr>
        <w:pStyle w:val="ListParagraph"/>
        <w:numPr>
          <w:ilvl w:val="2"/>
          <w:numId w:val="15"/>
        </w:numPr>
        <w:spacing w:after="160"/>
      </w:pPr>
      <w:r>
        <w:t>Select Task Name</w:t>
      </w:r>
    </w:p>
    <w:p w14:paraId="1E0F90C4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 w:rsidRPr="00DD6210">
        <w:t>Save the settings by clicking on the Ok button at the bottom of the page</w:t>
      </w:r>
    </w:p>
    <w:p w14:paraId="563161A1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lastRenderedPageBreak/>
        <w:t>Lesson Links</w:t>
      </w:r>
    </w:p>
    <w:p w14:paraId="3F7B40B2" w14:textId="203274F0" w:rsidR="00776182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hyperlink r:id="rId42" w:history="1">
        <w:r w:rsidR="00244856" w:rsidRPr="006E05A3">
          <w:rPr>
            <w:rStyle w:val="Hyperlink"/>
          </w:rPr>
          <w:t>https://www.youtube.com/watch?v=B50H2DNuzV8&amp;list=PLWsYJ2ygHmWjOcw6xMQ5bmbYqrNxIEQbL&amp;index=7</w:t>
        </w:r>
      </w:hyperlink>
    </w:p>
    <w:p w14:paraId="5F24ECA8" w14:textId="4ABCF0D5" w:rsidR="00244856" w:rsidRDefault="00244856" w:rsidP="00244856">
      <w:pPr>
        <w:pStyle w:val="ListParagraph"/>
        <w:spacing w:after="160"/>
      </w:pPr>
    </w:p>
    <w:p w14:paraId="4D6FE675" w14:textId="77777777" w:rsidR="00244856" w:rsidRPr="006B0705" w:rsidRDefault="00244856" w:rsidP="00244856">
      <w:pPr>
        <w:pStyle w:val="ListParagraph"/>
        <w:spacing w:after="160"/>
      </w:pPr>
    </w:p>
    <w:p w14:paraId="766DB305" w14:textId="77777777" w:rsidR="00776182" w:rsidRPr="006B0705" w:rsidRDefault="00776182" w:rsidP="00776182"/>
    <w:p w14:paraId="6979B628" w14:textId="77777777" w:rsidR="00776182" w:rsidRDefault="00776182" w:rsidP="00776182">
      <w:pPr>
        <w:pStyle w:val="Heading1"/>
      </w:pPr>
      <w:bookmarkStart w:id="17" w:name="_Toc95668297"/>
      <w:r>
        <w:t>008.01 Minutes of Meeting</w:t>
      </w:r>
      <w:bookmarkEnd w:id="17"/>
    </w:p>
    <w:p w14:paraId="7D4E19BC" w14:textId="77777777" w:rsidR="00776182" w:rsidRDefault="00776182" w:rsidP="00776182">
      <w:pPr>
        <w:pStyle w:val="Heading2"/>
      </w:pPr>
      <w:bookmarkStart w:id="18" w:name="_Toc95668298"/>
      <w:r w:rsidRPr="00FD55DB">
        <w:t xml:space="preserve">SharePoint </w:t>
      </w:r>
      <w:r>
        <w:t>Minutes of Meeting (MOM)</w:t>
      </w:r>
      <w:bookmarkEnd w:id="18"/>
    </w:p>
    <w:p w14:paraId="383E2F24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When the meeting was conducted</w:t>
      </w:r>
    </w:p>
    <w:p w14:paraId="44A35D02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Who was present for the meeting</w:t>
      </w:r>
    </w:p>
    <w:p w14:paraId="4A33E2E7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How the meeting was conducted (Online Conference In-person or other)</w:t>
      </w:r>
    </w:p>
    <w:p w14:paraId="43949534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Where the meeting was conducted</w:t>
      </w:r>
    </w:p>
    <w:p w14:paraId="362CCB33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What Actions Items were covered in the meeting</w:t>
      </w:r>
    </w:p>
    <w:p w14:paraId="6F7C3F29" w14:textId="77777777" w:rsidR="00776182" w:rsidRDefault="00776182" w:rsidP="00776182">
      <w:pPr>
        <w:pStyle w:val="ListParagraph"/>
        <w:numPr>
          <w:ilvl w:val="1"/>
          <w:numId w:val="17"/>
        </w:numPr>
        <w:spacing w:after="160"/>
      </w:pPr>
      <w:r>
        <w:t>What were the outcomes of Actions Items and the next steps</w:t>
      </w:r>
    </w:p>
    <w:p w14:paraId="0C900DB8" w14:textId="77777777" w:rsidR="00776182" w:rsidRDefault="00776182" w:rsidP="00776182">
      <w:pPr>
        <w:pStyle w:val="ListParagraph"/>
        <w:numPr>
          <w:ilvl w:val="0"/>
          <w:numId w:val="17"/>
        </w:numPr>
        <w:spacing w:after="160"/>
      </w:pPr>
      <w:r>
        <w:t>Approvals of Previous and Current Meeting</w:t>
      </w:r>
    </w:p>
    <w:p w14:paraId="0D6B0F35" w14:textId="77777777" w:rsidR="00776182" w:rsidRPr="00046D3C" w:rsidRDefault="00776182" w:rsidP="00776182">
      <w:r>
        <w:rPr>
          <w:noProof/>
        </w:rPr>
        <w:drawing>
          <wp:inline distT="0" distB="0" distL="0" distR="0" wp14:anchorId="68BD1845" wp14:editId="3958EADB">
            <wp:extent cx="6115050" cy="3200400"/>
            <wp:effectExtent l="0" t="0" r="0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5F33230B" w14:textId="77777777" w:rsidR="00776182" w:rsidRDefault="00776182" w:rsidP="00776182"/>
    <w:p w14:paraId="47D43F14" w14:textId="77777777" w:rsidR="00776182" w:rsidRDefault="00776182" w:rsidP="00776182">
      <w:r>
        <w:t>The following video explains how to take effective MOM for your project:</w:t>
      </w:r>
    </w:p>
    <w:p w14:paraId="3484B330" w14:textId="77777777" w:rsidR="00776182" w:rsidRDefault="00776182" w:rsidP="00776182">
      <w:pPr>
        <w:jc w:val="center"/>
      </w:pPr>
      <w:r>
        <w:rPr>
          <w:noProof/>
        </w:rPr>
        <w:lastRenderedPageBreak/>
        <w:drawing>
          <wp:inline distT="0" distB="0" distL="0" distR="0" wp14:anchorId="23369A98" wp14:editId="00D57431">
            <wp:extent cx="6102350" cy="3429000"/>
            <wp:effectExtent l="0" t="0" r="0" b="0"/>
            <wp:docPr id="14" name="Video 14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deo 14">
                      <a:hlinkClick r:id="rId48"/>
                    </pic:cNvPr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whHXp2ae6j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8DE" w14:textId="77777777" w:rsidR="00776182" w:rsidRDefault="00776182" w:rsidP="00776182">
      <w:pPr>
        <w:pStyle w:val="Heading1"/>
      </w:pPr>
      <w:bookmarkStart w:id="19" w:name="_Toc95668299"/>
      <w:r>
        <w:t>008.02 SharePoint List App for Minutes of Meetings</w:t>
      </w:r>
      <w:bookmarkEnd w:id="19"/>
    </w:p>
    <w:p w14:paraId="2D55F416" w14:textId="77777777" w:rsidR="00776182" w:rsidRDefault="00776182" w:rsidP="00776182">
      <w:pPr>
        <w:pStyle w:val="Heading2"/>
      </w:pPr>
      <w:bookmarkStart w:id="20" w:name="_Toc95668300"/>
      <w:r w:rsidRPr="00FD55DB">
        <w:t xml:space="preserve">SharePoint </w:t>
      </w:r>
      <w:r>
        <w:t>Setup Minutes of Meeting</w:t>
      </w:r>
      <w:bookmarkEnd w:id="20"/>
    </w:p>
    <w:p w14:paraId="5581B7FF" w14:textId="77777777" w:rsidR="00776182" w:rsidRDefault="00776182" w:rsidP="00776182">
      <w:r>
        <w:t>The Minutes of Meetings List will allow you to track the time your team spends on Tasks.</w:t>
      </w:r>
    </w:p>
    <w:p w14:paraId="6C7CA0D4" w14:textId="77777777" w:rsidR="00776182" w:rsidRDefault="00776182" w:rsidP="00776182">
      <w:pPr>
        <w:jc w:val="center"/>
      </w:pPr>
      <w:r>
        <w:rPr>
          <w:noProof/>
        </w:rPr>
        <w:drawing>
          <wp:inline distT="0" distB="0" distL="0" distR="0" wp14:anchorId="17D72D68" wp14:editId="450B6017">
            <wp:extent cx="6076950" cy="3321050"/>
            <wp:effectExtent l="0" t="0" r="0" b="0"/>
            <wp:docPr id="13" name="Video 13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deo 13">
                      <a:hlinkClick r:id="rId50"/>
                    </pic:cNvPr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zcViCCF1w5Q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D423" w14:textId="77777777" w:rsidR="00776182" w:rsidRPr="0090576A" w:rsidRDefault="00776182" w:rsidP="00776182">
      <w:pPr>
        <w:rPr>
          <w:rFonts w:asciiTheme="majorHAnsi" w:eastAsiaTheme="majorEastAsia" w:hAnsiTheme="majorHAnsi" w:cstheme="majorBidi"/>
          <w:b/>
          <w:color w:val="002543" w:themeColor="accent1" w:themeShade="80"/>
        </w:rPr>
      </w:pPr>
      <w:r w:rsidRPr="0090576A">
        <w:rPr>
          <w:rFonts w:asciiTheme="majorHAnsi" w:eastAsiaTheme="majorEastAsia" w:hAnsiTheme="majorHAnsi" w:cstheme="majorBidi"/>
          <w:b/>
          <w:color w:val="002543" w:themeColor="accent1" w:themeShade="80"/>
        </w:rPr>
        <w:lastRenderedPageBreak/>
        <w:t>Install The list App for Minutes of Meetings</w:t>
      </w:r>
    </w:p>
    <w:p w14:paraId="2D010494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 xml:space="preserve">Go to Site Contents link on the left side panel, select the </w:t>
      </w:r>
      <w:r w:rsidRPr="004671BB">
        <w:rPr>
          <w:i/>
        </w:rPr>
        <w:t>New drop-down</w:t>
      </w:r>
      <w:r>
        <w:t>, then select App</w:t>
      </w:r>
    </w:p>
    <w:p w14:paraId="1B196EA5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>Find the App named Custom List and select the button – you can search for this in the search box</w:t>
      </w:r>
    </w:p>
    <w:p w14:paraId="39B6715B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>Click on the Custom List app</w:t>
      </w:r>
    </w:p>
    <w:p w14:paraId="2727797D" w14:textId="77777777" w:rsidR="00776182" w:rsidRDefault="00776182" w:rsidP="00776182">
      <w:pPr>
        <w:pStyle w:val="ListParagraph"/>
        <w:numPr>
          <w:ilvl w:val="0"/>
          <w:numId w:val="12"/>
        </w:numPr>
        <w:spacing w:after="160"/>
      </w:pPr>
      <w:r>
        <w:t>You are presented with a text box to enter a name for your Task List</w:t>
      </w:r>
    </w:p>
    <w:p w14:paraId="306C8A8D" w14:textId="77777777" w:rsidR="00776182" w:rsidRPr="00047DFB" w:rsidRDefault="00776182" w:rsidP="00776182">
      <w:pPr>
        <w:pStyle w:val="ListParagraph"/>
        <w:numPr>
          <w:ilvl w:val="1"/>
          <w:numId w:val="12"/>
        </w:numPr>
        <w:spacing w:after="160"/>
      </w:pPr>
      <w:r>
        <w:t xml:space="preserve">Enter </w:t>
      </w:r>
      <w:r>
        <w:rPr>
          <w:b/>
          <w:i/>
        </w:rPr>
        <w:t>Minutes of Meetings</w:t>
      </w:r>
    </w:p>
    <w:p w14:paraId="4F0C0A67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Change the List to display in Classic mode</w:t>
      </w:r>
    </w:p>
    <w:p w14:paraId="1BF800B0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 xml:space="preserve">Find the </w:t>
      </w:r>
      <w:r>
        <w:rPr>
          <w:noProof/>
        </w:rPr>
        <w:drawing>
          <wp:inline distT="0" distB="0" distL="0" distR="0" wp14:anchorId="4FC8CADB" wp14:editId="651B0710">
            <wp:extent cx="139700" cy="139700"/>
            <wp:effectExtent l="0" t="0" r="0" b="0"/>
            <wp:docPr id="17" name="Graphic 17" descr="Single g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glegear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in the upper right corner of the screen</w:t>
      </w:r>
    </w:p>
    <w:p w14:paraId="143F2FAA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Click on List Settings</w:t>
      </w:r>
    </w:p>
    <w:p w14:paraId="57144A6C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Click on Advanced Settings</w:t>
      </w:r>
    </w:p>
    <w:p w14:paraId="4077FDE1" w14:textId="77777777" w:rsidR="00776182" w:rsidRDefault="00776182" w:rsidP="00776182">
      <w:pPr>
        <w:pStyle w:val="ListParagraph"/>
        <w:numPr>
          <w:ilvl w:val="1"/>
          <w:numId w:val="13"/>
        </w:numPr>
        <w:spacing w:after="160"/>
      </w:pPr>
      <w:r>
        <w:t>Find – List experience</w:t>
      </w:r>
    </w:p>
    <w:p w14:paraId="5653891D" w14:textId="77777777" w:rsidR="00776182" w:rsidRDefault="00776182" w:rsidP="00776182">
      <w:pPr>
        <w:pStyle w:val="ListParagraph"/>
        <w:numPr>
          <w:ilvl w:val="2"/>
          <w:numId w:val="13"/>
        </w:numPr>
        <w:spacing w:after="160"/>
      </w:pPr>
      <w:r>
        <w:t xml:space="preserve">Change this value to </w:t>
      </w:r>
      <w:r w:rsidRPr="0090576A">
        <w:rPr>
          <w:b/>
        </w:rPr>
        <w:t>Classic experience</w:t>
      </w:r>
    </w:p>
    <w:p w14:paraId="5DBFF859" w14:textId="77777777" w:rsidR="00776182" w:rsidRDefault="00776182" w:rsidP="00776182">
      <w:pPr>
        <w:pStyle w:val="ListParagraph"/>
        <w:numPr>
          <w:ilvl w:val="0"/>
          <w:numId w:val="13"/>
        </w:numPr>
        <w:spacing w:after="160"/>
      </w:pPr>
      <w:r>
        <w:t>Save the settings by clicking on the Ok button at the bottom of the page</w:t>
      </w:r>
    </w:p>
    <w:p w14:paraId="28A74DDE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Add Version Settings</w:t>
      </w:r>
    </w:p>
    <w:p w14:paraId="356307D4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Click on Version Settings</w:t>
      </w:r>
    </w:p>
    <w:p w14:paraId="3330231D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Find Item Version History</w:t>
      </w:r>
    </w:p>
    <w:p w14:paraId="58BFD3DE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Find – Create a version each time you edit an item in the list</w:t>
      </w:r>
    </w:p>
    <w:p w14:paraId="522FDEAA" w14:textId="77777777" w:rsidR="00776182" w:rsidRDefault="00776182" w:rsidP="00776182">
      <w:pPr>
        <w:pStyle w:val="ListParagraph"/>
        <w:numPr>
          <w:ilvl w:val="1"/>
          <w:numId w:val="15"/>
        </w:numPr>
        <w:spacing w:after="160"/>
      </w:pPr>
      <w:r>
        <w:t>Yes</w:t>
      </w:r>
    </w:p>
    <w:p w14:paraId="117DF2A2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Find – Keep the following number of versions</w:t>
      </w:r>
    </w:p>
    <w:p w14:paraId="27D1E048" w14:textId="77777777" w:rsidR="00776182" w:rsidRPr="00E1158F" w:rsidRDefault="00776182" w:rsidP="00776182">
      <w:pPr>
        <w:pStyle w:val="ListParagraph"/>
        <w:numPr>
          <w:ilvl w:val="1"/>
          <w:numId w:val="15"/>
        </w:numPr>
        <w:spacing w:after="160"/>
      </w:pPr>
      <w:r w:rsidRPr="00E1158F">
        <w:t>50</w:t>
      </w:r>
    </w:p>
    <w:p w14:paraId="3996032C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S</w:t>
      </w:r>
      <w:bookmarkStart w:id="21" w:name="_Hlk95660406"/>
      <w:r>
        <w:t>ave the settings by clicking on the Ok button at the bottom of the page</w:t>
      </w:r>
    </w:p>
    <w:bookmarkEnd w:id="21"/>
    <w:p w14:paraId="4B0480BB" w14:textId="77777777" w:rsidR="00776182" w:rsidRDefault="00776182" w:rsidP="00776182">
      <w:pPr>
        <w:pStyle w:val="ListParagraph"/>
        <w:numPr>
          <w:ilvl w:val="0"/>
          <w:numId w:val="15"/>
        </w:numPr>
        <w:spacing w:after="160"/>
      </w:pPr>
      <w:r>
        <w:t>To view the Version History, click on the three horizontal dots button on a list item, select Version History</w:t>
      </w:r>
    </w:p>
    <w:p w14:paraId="06CB664C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Change Title Column to Calculate Value</w:t>
      </w:r>
    </w:p>
    <w:p w14:paraId="4420155A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If you are not on the List settings page, find the List tab on the Minutes of Meeting toolbar</w:t>
      </w:r>
    </w:p>
    <w:p w14:paraId="1DDFE9D3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the List Settings button</w:t>
      </w:r>
    </w:p>
    <w:p w14:paraId="321A0C1C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Find the Columns area of the List Settings page</w:t>
      </w:r>
    </w:p>
    <w:p w14:paraId="2C4F5A73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the Title column</w:t>
      </w:r>
    </w:p>
    <w:p w14:paraId="7B4DC42B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Default Value</w:t>
      </w:r>
    </w:p>
    <w:p w14:paraId="716B9004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Calculated Value</w:t>
      </w:r>
    </w:p>
    <w:p w14:paraId="4680E6F5" w14:textId="77777777" w:rsidR="00776182" w:rsidRPr="007B15DA" w:rsidRDefault="00776182" w:rsidP="00776182">
      <w:pPr>
        <w:ind w:left="108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highlight w:val="lightGray"/>
            </w:rPr>
            <m:t>"</m:t>
          </m:r>
          <m:r>
            <m:rPr>
              <m:nor/>
            </m:rPr>
            <w:rPr>
              <w:rFonts w:ascii="Cambria Math" w:hAnsi="Cambria Math"/>
              <w:highlight w:val="lightGray"/>
            </w:rPr>
            <m:t>Minutes of Meeting " &amp; TEXT(NOW(), "yyyy-mm-dd")</m:t>
          </m:r>
        </m:oMath>
      </m:oMathPara>
    </w:p>
    <w:p w14:paraId="5A29286F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Save the settings by clicking on the Ok button at the bottom of the page</w:t>
      </w:r>
    </w:p>
    <w:p w14:paraId="78010595" w14:textId="77777777" w:rsidR="00776182" w:rsidRDefault="00776182" w:rsidP="00776182">
      <w:pPr>
        <w:pStyle w:val="Heading5"/>
        <w:rPr>
          <w:b/>
        </w:rPr>
      </w:pPr>
      <w:r>
        <w:rPr>
          <w:b/>
        </w:rPr>
        <w:t>Add Columns</w:t>
      </w:r>
    </w:p>
    <w:p w14:paraId="5A402E79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Go back to List Settings</w:t>
      </w:r>
    </w:p>
    <w:p w14:paraId="6B43AFD8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Find the Columns area</w:t>
      </w:r>
    </w:p>
    <w:p w14:paraId="1EBDF425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784C00E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16CAEF51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 w:rsidRPr="0048707F">
        <w:rPr>
          <w:b/>
        </w:rPr>
        <w:lastRenderedPageBreak/>
        <w:t>Meeting Date</w:t>
      </w:r>
    </w:p>
    <w:p w14:paraId="024BAACE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2BE4530A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Date and Time</w:t>
      </w:r>
    </w:p>
    <w:p w14:paraId="715274EF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035CDE8D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Choose the date and time when the meeting occurred</w:t>
      </w:r>
    </w:p>
    <w:p w14:paraId="1CD28617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536EE30A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6008E9CC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Date and Time Format</w:t>
      </w:r>
    </w:p>
    <w:p w14:paraId="50FE17EB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Date &amp; Time</w:t>
      </w:r>
    </w:p>
    <w:p w14:paraId="3EE85FEC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Display Format</w:t>
      </w:r>
    </w:p>
    <w:p w14:paraId="73B4BA7F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Standard</w:t>
      </w:r>
    </w:p>
    <w:p w14:paraId="77638B3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Default Value</w:t>
      </w:r>
    </w:p>
    <w:p w14:paraId="40E0277A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Today’s Date</w:t>
      </w:r>
    </w:p>
    <w:p w14:paraId="7257483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197A381B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00C71A49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71481804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Description</w:t>
      </w:r>
    </w:p>
    <w:p w14:paraId="75CE45D1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05594BC1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Multiple Lines of text</w:t>
      </w:r>
    </w:p>
    <w:p w14:paraId="4DBBE31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3C0390C5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Add a description for your meeting, if needed</w:t>
      </w:r>
    </w:p>
    <w:p w14:paraId="6FD59DDF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711658B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0156431E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Specify the type of text to allow</w:t>
      </w:r>
    </w:p>
    <w:p w14:paraId="6559994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Plaint Text</w:t>
      </w:r>
    </w:p>
    <w:p w14:paraId="39595E22" w14:textId="77777777" w:rsidR="00776182" w:rsidRPr="008021D1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347D0589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3B4A21AD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25FAB993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Location</w:t>
      </w:r>
    </w:p>
    <w:p w14:paraId="1EADFA12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135F4AD3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Multiple lines of text</w:t>
      </w:r>
    </w:p>
    <w:p w14:paraId="49C642AA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55F84E9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The Building, Room, Online Conference URL, Telephone, If was an Online meeting paste the URL for the meeting here.</w:t>
      </w:r>
    </w:p>
    <w:p w14:paraId="31EB169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22CDCF95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Yes</w:t>
      </w:r>
    </w:p>
    <w:p w14:paraId="4CA15A39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Number of lines for editing</w:t>
      </w:r>
    </w:p>
    <w:p w14:paraId="650F2767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2</w:t>
      </w:r>
    </w:p>
    <w:p w14:paraId="11678D7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Specify the type of text to allow</w:t>
      </w:r>
    </w:p>
    <w:p w14:paraId="4CA9AE3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Plaint Text</w:t>
      </w:r>
    </w:p>
    <w:p w14:paraId="248C89F5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3E955505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01EB7291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4096DEAC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lastRenderedPageBreak/>
        <w:t>Action Items</w:t>
      </w:r>
    </w:p>
    <w:p w14:paraId="76E9369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6BE021FC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Lookup</w:t>
      </w:r>
    </w:p>
    <w:p w14:paraId="1084A661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4BEF8505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the Actions Items that were discussed in the meeting</w:t>
      </w:r>
    </w:p>
    <w:p w14:paraId="3ECEE9FB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22F321DE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646719C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Get Information from</w:t>
      </w:r>
    </w:p>
    <w:p w14:paraId="62543F0E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Actions Items</w:t>
      </w:r>
    </w:p>
    <w:p w14:paraId="5503E788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In this column</w:t>
      </w:r>
    </w:p>
    <w:p w14:paraId="11D6386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Title</w:t>
      </w:r>
    </w:p>
    <w:p w14:paraId="623DB14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73C630E0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154E03E7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6CF87893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Attendees</w:t>
      </w:r>
    </w:p>
    <w:p w14:paraId="1336A06F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31B56DB5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Person of Group</w:t>
      </w:r>
    </w:p>
    <w:p w14:paraId="183E991D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3484B7A4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These are the people who attended the meeting</w:t>
      </w:r>
    </w:p>
    <w:p w14:paraId="6285DAB4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44241A3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380E55E5" w14:textId="77777777" w:rsidR="00776182" w:rsidRDefault="00776182" w:rsidP="00776182">
      <w:pPr>
        <w:pStyle w:val="ListParagraph"/>
        <w:numPr>
          <w:ilvl w:val="3"/>
          <w:numId w:val="19"/>
        </w:numPr>
        <w:spacing w:after="160"/>
      </w:pPr>
      <w:r>
        <w:t>This is optional but must have attended to be valid</w:t>
      </w:r>
    </w:p>
    <w:p w14:paraId="1902089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Allow multiple selections</w:t>
      </w:r>
    </w:p>
    <w:p w14:paraId="7E10268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Yes</w:t>
      </w:r>
    </w:p>
    <w:p w14:paraId="4CA2E02F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Choose from</w:t>
      </w:r>
    </w:p>
    <w:p w14:paraId="1F7F4E8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All Users</w:t>
      </w:r>
    </w:p>
    <w:p w14:paraId="71F3862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Show Field</w:t>
      </w:r>
    </w:p>
    <w:p w14:paraId="266D5C9B" w14:textId="77777777" w:rsidR="00776182" w:rsidRPr="00B86811" w:rsidRDefault="00776182" w:rsidP="00776182">
      <w:pPr>
        <w:pStyle w:val="ListParagraph"/>
        <w:numPr>
          <w:ilvl w:val="2"/>
          <w:numId w:val="19"/>
        </w:numPr>
        <w:spacing w:after="160"/>
      </w:pPr>
      <w:r>
        <w:t>Name (with Presence)</w:t>
      </w:r>
    </w:p>
    <w:p w14:paraId="4C867E3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5EA446D6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5F3E778D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7A7D4711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Announcements</w:t>
      </w:r>
    </w:p>
    <w:p w14:paraId="331C5821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616DB4B1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Multiple lines of text</w:t>
      </w:r>
    </w:p>
    <w:p w14:paraId="48B9C7D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1A33446A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This section of the minutes reports on any announcements made by participants or those who sent their apologies, including proposed agenda items for the next meeting.</w:t>
      </w:r>
    </w:p>
    <w:p w14:paraId="3BD465C8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5E518A3D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7931252B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Number of lines for editing</w:t>
      </w:r>
    </w:p>
    <w:p w14:paraId="6D6BC8BF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6</w:t>
      </w:r>
    </w:p>
    <w:p w14:paraId="5B013767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Specify the type of text to allow</w:t>
      </w:r>
    </w:p>
    <w:p w14:paraId="58B75989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lastRenderedPageBreak/>
        <w:t>Plain text</w:t>
      </w:r>
    </w:p>
    <w:p w14:paraId="0CF2C4EC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587957A4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42241A7A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7E18835F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Approval of Previous Minutes</w:t>
      </w:r>
    </w:p>
    <w:p w14:paraId="0D74D78A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567D7EB5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Choice (menu to choose from)</w:t>
      </w:r>
    </w:p>
    <w:p w14:paraId="2772BAB9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7772244B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Choose a person in the group to approve the minutes of the previous meeting. This person must log in to Minutes of the Meeting and approve this using their own user credentials</w:t>
      </w:r>
    </w:p>
    <w:p w14:paraId="70E75052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75015C63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504232E2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Type each choice on a separate line</w:t>
      </w:r>
    </w:p>
    <w:p w14:paraId="16A6D7C1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(1) Awaiting Approval</w:t>
      </w:r>
    </w:p>
    <w:p w14:paraId="19AFBDD0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(2) Not Approval</w:t>
      </w:r>
    </w:p>
    <w:p w14:paraId="06119EF8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(3) Approved</w:t>
      </w:r>
    </w:p>
    <w:p w14:paraId="6D0C51BA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Display choices using</w:t>
      </w:r>
    </w:p>
    <w:p w14:paraId="0CA8514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Drop-Down Menu</w:t>
      </w:r>
    </w:p>
    <w:p w14:paraId="304291EB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Default Value</w:t>
      </w:r>
    </w:p>
    <w:p w14:paraId="04E4B3A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(1) Awaiting Approval</w:t>
      </w:r>
    </w:p>
    <w:p w14:paraId="54CCA18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495D70B0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20B8F611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72C4B3C1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Next Meeting</w:t>
      </w:r>
    </w:p>
    <w:p w14:paraId="7F30DB2F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1055A5D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Lookup</w:t>
      </w:r>
    </w:p>
    <w:p w14:paraId="40C713A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3048ACA7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a Task that is reserved for Meeting times</w:t>
      </w:r>
    </w:p>
    <w:p w14:paraId="6F14601A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7BB7B2B0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514F03D8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Get Information from</w:t>
      </w:r>
    </w:p>
    <w:p w14:paraId="5F5363B0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MRP High-Level Task List</w:t>
      </w:r>
    </w:p>
    <w:p w14:paraId="1D243832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In this column</w:t>
      </w:r>
    </w:p>
    <w:p w14:paraId="118CA72A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Select Task Name</w:t>
      </w:r>
    </w:p>
    <w:p w14:paraId="5BF5B74B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Add a column to show each of these additional fields</w:t>
      </w:r>
    </w:p>
    <w:p w14:paraId="7C85AB8F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ID</w:t>
      </w:r>
    </w:p>
    <w:p w14:paraId="2F137BB2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Start Date</w:t>
      </w:r>
    </w:p>
    <w:p w14:paraId="197D212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706C8AB6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on Create Column</w:t>
      </w:r>
    </w:p>
    <w:p w14:paraId="0F1249E7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name is</w:t>
      </w:r>
    </w:p>
    <w:p w14:paraId="4BA9D80B" w14:textId="77777777" w:rsidR="00776182" w:rsidRPr="0048707F" w:rsidRDefault="00776182" w:rsidP="00776182">
      <w:pPr>
        <w:pStyle w:val="ListParagraph"/>
        <w:numPr>
          <w:ilvl w:val="2"/>
          <w:numId w:val="19"/>
        </w:numPr>
        <w:spacing w:after="160"/>
        <w:rPr>
          <w:b/>
        </w:rPr>
      </w:pPr>
      <w:r>
        <w:rPr>
          <w:b/>
        </w:rPr>
        <w:t>Approval Signature</w:t>
      </w:r>
    </w:p>
    <w:p w14:paraId="4DD1EF84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The Column type is</w:t>
      </w:r>
    </w:p>
    <w:p w14:paraId="09DE8CC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lastRenderedPageBreak/>
        <w:t>Yes/No (check box)</w:t>
      </w:r>
    </w:p>
    <w:p w14:paraId="39CB3809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Description</w:t>
      </w:r>
    </w:p>
    <w:p w14:paraId="44317C4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A member of your team should approve the minutes of the meeting before the start of the next meeting. This person may be your sponsor of the Team Lead.</w:t>
      </w:r>
    </w:p>
    <w:p w14:paraId="39795C73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Require that this column contains information</w:t>
      </w:r>
    </w:p>
    <w:p w14:paraId="7FDC8B81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4AE0CB00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Default Value</w:t>
      </w:r>
    </w:p>
    <w:p w14:paraId="2CD891A6" w14:textId="77777777" w:rsidR="00776182" w:rsidRDefault="00776182" w:rsidP="00776182">
      <w:pPr>
        <w:pStyle w:val="ListParagraph"/>
        <w:numPr>
          <w:ilvl w:val="2"/>
          <w:numId w:val="19"/>
        </w:numPr>
        <w:spacing w:after="160"/>
      </w:pPr>
      <w:r>
        <w:t>No</w:t>
      </w:r>
    </w:p>
    <w:p w14:paraId="0B584E32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S</w:t>
      </w:r>
      <w:r w:rsidRPr="008021D1">
        <w:t>ave the settings by clicking on the Ok button at the bottom of the page</w:t>
      </w:r>
    </w:p>
    <w:p w14:paraId="55BC932E" w14:textId="77777777" w:rsidR="00776182" w:rsidRDefault="00776182" w:rsidP="00776182">
      <w:pPr>
        <w:pStyle w:val="Heading5"/>
        <w:rPr>
          <w:b/>
        </w:rPr>
      </w:pPr>
      <w:r w:rsidRPr="00323742">
        <w:rPr>
          <w:b/>
        </w:rPr>
        <w:t>Create Views</w:t>
      </w:r>
    </w:p>
    <w:p w14:paraId="3E671C56" w14:textId="77777777" w:rsidR="00776182" w:rsidRPr="00B6663C" w:rsidRDefault="00776182" w:rsidP="00776182">
      <w:pPr>
        <w:pStyle w:val="Heading6"/>
        <w:rPr>
          <w:lang w:val="en-US"/>
        </w:rPr>
      </w:pPr>
      <w:r w:rsidRPr="004536A9">
        <w:rPr>
          <w:b/>
          <w:lang w:val="en-US"/>
        </w:rPr>
        <w:t>Create the View</w:t>
      </w:r>
      <w:r>
        <w:rPr>
          <w:lang w:val="en-US"/>
        </w:rPr>
        <w:t xml:space="preserve"> – Not Approved</w:t>
      </w:r>
    </w:p>
    <w:p w14:paraId="14B6D3CE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Go to the List Settings page for Minutes of Meetings</w:t>
      </w:r>
    </w:p>
    <w:p w14:paraId="44E84108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Find the Views area</w:t>
      </w:r>
    </w:p>
    <w:p w14:paraId="1D13966B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Click the View Type Standard View</w:t>
      </w:r>
    </w:p>
    <w:p w14:paraId="137E376D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View Name</w:t>
      </w:r>
    </w:p>
    <w:p w14:paraId="6C211F0C" w14:textId="77777777" w:rsidR="00776182" w:rsidRPr="00153531" w:rsidRDefault="00776182" w:rsidP="00776182">
      <w:pPr>
        <w:pStyle w:val="ListParagraph"/>
        <w:numPr>
          <w:ilvl w:val="1"/>
          <w:numId w:val="19"/>
        </w:numPr>
        <w:spacing w:after="160"/>
        <w:rPr>
          <w:b/>
        </w:rPr>
      </w:pPr>
      <w:r w:rsidRPr="00153531">
        <w:rPr>
          <w:b/>
        </w:rPr>
        <w:t>Not Approved</w:t>
      </w:r>
    </w:p>
    <w:p w14:paraId="4DB0F004" w14:textId="77777777" w:rsidR="00776182" w:rsidRDefault="00776182" w:rsidP="00776182">
      <w:pPr>
        <w:pStyle w:val="ListParagraph"/>
        <w:numPr>
          <w:ilvl w:val="0"/>
          <w:numId w:val="19"/>
        </w:numPr>
        <w:spacing w:after="160"/>
      </w:pPr>
      <w:r>
        <w:t>Select the following columns</w:t>
      </w:r>
    </w:p>
    <w:p w14:paraId="17F4AF95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Title (linked to item with edit menu)</w:t>
      </w:r>
    </w:p>
    <w:p w14:paraId="2100B0B6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Meeting Date</w:t>
      </w:r>
    </w:p>
    <w:p w14:paraId="3287F7D5" w14:textId="77777777" w:rsidR="00776182" w:rsidRDefault="00776182" w:rsidP="00776182">
      <w:pPr>
        <w:pStyle w:val="ListParagraph"/>
        <w:numPr>
          <w:ilvl w:val="1"/>
          <w:numId w:val="19"/>
        </w:numPr>
        <w:spacing w:after="160"/>
      </w:pPr>
      <w:r>
        <w:t>Action Items</w:t>
      </w:r>
    </w:p>
    <w:p w14:paraId="253B6552" w14:textId="77777777" w:rsidR="00776182" w:rsidRPr="00B6663C" w:rsidRDefault="00776182" w:rsidP="00776182">
      <w:pPr>
        <w:pStyle w:val="Heading6"/>
        <w:rPr>
          <w:lang w:val="en-US"/>
        </w:rPr>
      </w:pPr>
      <w:r w:rsidRPr="004536A9">
        <w:rPr>
          <w:b/>
          <w:lang w:val="en-US"/>
        </w:rPr>
        <w:t>Create the View</w:t>
      </w:r>
      <w:r>
        <w:rPr>
          <w:lang w:val="en-US"/>
        </w:rPr>
        <w:t xml:space="preserve"> – Calendar</w:t>
      </w:r>
    </w:p>
    <w:p w14:paraId="72AAC471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Go to the List Settings page for Minutes of Meetings</w:t>
      </w:r>
    </w:p>
    <w:p w14:paraId="1C3F1219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Find the Views area</w:t>
      </w:r>
    </w:p>
    <w:p w14:paraId="3AA6040D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Click Create View</w:t>
      </w:r>
    </w:p>
    <w:p w14:paraId="0DF63EB1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Choose View Type Standard View</w:t>
      </w:r>
    </w:p>
    <w:p w14:paraId="3ACFC938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View Name</w:t>
      </w:r>
    </w:p>
    <w:p w14:paraId="506736AB" w14:textId="77777777" w:rsidR="00776182" w:rsidRPr="004536A9" w:rsidRDefault="00776182" w:rsidP="00776182">
      <w:pPr>
        <w:pStyle w:val="ListParagraph"/>
        <w:numPr>
          <w:ilvl w:val="1"/>
          <w:numId w:val="20"/>
        </w:numPr>
        <w:spacing w:after="160"/>
        <w:rPr>
          <w:b/>
        </w:rPr>
      </w:pPr>
      <w:r w:rsidRPr="004536A9">
        <w:rPr>
          <w:b/>
        </w:rPr>
        <w:t>Calendar</w:t>
      </w:r>
    </w:p>
    <w:p w14:paraId="22A92958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 xml:space="preserve">Time Interval </w:t>
      </w:r>
    </w:p>
    <w:p w14:paraId="4EA3EC09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t>Begin</w:t>
      </w:r>
    </w:p>
    <w:p w14:paraId="01A2F1A9" w14:textId="77777777" w:rsidR="00776182" w:rsidRDefault="00776182" w:rsidP="00776182">
      <w:pPr>
        <w:pStyle w:val="ListParagraph"/>
        <w:numPr>
          <w:ilvl w:val="2"/>
          <w:numId w:val="20"/>
        </w:numPr>
        <w:spacing w:after="160"/>
      </w:pPr>
      <w:r>
        <w:t>Meeting Date</w:t>
      </w:r>
    </w:p>
    <w:p w14:paraId="631D9272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t>End</w:t>
      </w:r>
    </w:p>
    <w:p w14:paraId="00880625" w14:textId="77777777" w:rsidR="00776182" w:rsidRDefault="00776182" w:rsidP="00776182">
      <w:pPr>
        <w:pStyle w:val="ListParagraph"/>
        <w:numPr>
          <w:ilvl w:val="2"/>
          <w:numId w:val="20"/>
        </w:numPr>
        <w:spacing w:after="160"/>
      </w:pPr>
      <w:r>
        <w:t>Meeting Date</w:t>
      </w:r>
    </w:p>
    <w:p w14:paraId="7D607980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Calendar Columns</w:t>
      </w:r>
    </w:p>
    <w:p w14:paraId="79222F50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t>Month View Title</w:t>
      </w:r>
    </w:p>
    <w:p w14:paraId="2F7E198F" w14:textId="77777777" w:rsidR="00776182" w:rsidRDefault="00776182" w:rsidP="00776182">
      <w:pPr>
        <w:pStyle w:val="ListParagraph"/>
        <w:numPr>
          <w:ilvl w:val="2"/>
          <w:numId w:val="20"/>
        </w:numPr>
        <w:spacing w:after="160"/>
      </w:pPr>
      <w:r>
        <w:t>Title</w:t>
      </w:r>
    </w:p>
    <w:p w14:paraId="13A7426B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t>Week View Title</w:t>
      </w:r>
    </w:p>
    <w:p w14:paraId="12ABB095" w14:textId="77777777" w:rsidR="00776182" w:rsidRPr="004536A9" w:rsidRDefault="00776182" w:rsidP="00776182">
      <w:pPr>
        <w:pStyle w:val="ListParagraph"/>
        <w:numPr>
          <w:ilvl w:val="2"/>
          <w:numId w:val="20"/>
        </w:numPr>
        <w:spacing w:after="160"/>
      </w:pPr>
      <w:r>
        <w:t>Title</w:t>
      </w:r>
    </w:p>
    <w:p w14:paraId="5FA1EFF6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t>Day View Title</w:t>
      </w:r>
    </w:p>
    <w:p w14:paraId="627F942B" w14:textId="77777777" w:rsidR="00776182" w:rsidRDefault="00776182" w:rsidP="00776182">
      <w:pPr>
        <w:pStyle w:val="ListParagraph"/>
        <w:numPr>
          <w:ilvl w:val="2"/>
          <w:numId w:val="20"/>
        </w:numPr>
        <w:spacing w:after="160"/>
      </w:pPr>
      <w:r>
        <w:t>Title</w:t>
      </w:r>
    </w:p>
    <w:p w14:paraId="536433B9" w14:textId="77777777" w:rsidR="00776182" w:rsidRDefault="00776182" w:rsidP="00776182">
      <w:pPr>
        <w:pStyle w:val="ListParagraph"/>
        <w:numPr>
          <w:ilvl w:val="0"/>
          <w:numId w:val="20"/>
        </w:numPr>
        <w:spacing w:after="160"/>
      </w:pPr>
      <w:r>
        <w:t>Calendar Columns</w:t>
      </w:r>
    </w:p>
    <w:p w14:paraId="462134F2" w14:textId="77777777" w:rsidR="00776182" w:rsidRDefault="00776182" w:rsidP="00776182">
      <w:pPr>
        <w:pStyle w:val="ListParagraph"/>
        <w:numPr>
          <w:ilvl w:val="1"/>
          <w:numId w:val="20"/>
        </w:numPr>
        <w:spacing w:after="160"/>
      </w:pPr>
      <w:r>
        <w:lastRenderedPageBreak/>
        <w:t>Month</w:t>
      </w:r>
    </w:p>
    <w:p w14:paraId="02F9019B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25BF5B0C" w14:textId="3969E147" w:rsidR="00776182" w:rsidRPr="006B0705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r w:rsidR="00244856" w:rsidRPr="00244856">
        <w:t>https://www.youtube.com/watch?v=zcViCCF1w5Q&amp;list=PLWsYJ2ygHmWjOcw6xMQ5bmbYqrNxIEQbL&amp;index=8</w:t>
      </w:r>
    </w:p>
    <w:p w14:paraId="391496A1" w14:textId="77777777" w:rsidR="00776182" w:rsidRDefault="00776182" w:rsidP="00776182">
      <w:pPr>
        <w:pStyle w:val="ListParagraph"/>
        <w:numPr>
          <w:ilvl w:val="0"/>
          <w:numId w:val="21"/>
        </w:numPr>
        <w:spacing w:after="160"/>
      </w:pPr>
      <w:r w:rsidRPr="008E577A">
        <w:t xml:space="preserve">Elements of Meeting Minutes - </w:t>
      </w:r>
      <w:hyperlink r:id="rId52" w:history="1">
        <w:r w:rsidRPr="00A6751B">
          <w:rPr>
            <w:rStyle w:val="Hyperlink"/>
          </w:rPr>
          <w:t>http://www.free-management-ebooks.com/faqmt/minutes-02.htm</w:t>
        </w:r>
      </w:hyperlink>
    </w:p>
    <w:p w14:paraId="65E382F7" w14:textId="77777777" w:rsidR="00776182" w:rsidRPr="00FA6C14" w:rsidRDefault="00776182" w:rsidP="00776182">
      <w:pPr>
        <w:pStyle w:val="ListParagraph"/>
        <w:numPr>
          <w:ilvl w:val="0"/>
          <w:numId w:val="21"/>
        </w:numPr>
        <w:spacing w:after="160"/>
      </w:pPr>
      <w:r w:rsidRPr="00FA6C14">
        <w:t>Project Meeting Minutes – 12 Sample -</w:t>
      </w:r>
      <w:r>
        <w:t xml:space="preserve"> </w:t>
      </w:r>
      <w:hyperlink r:id="rId53" w:history="1">
        <w:r w:rsidRPr="00FA6C14">
          <w:rPr>
            <w:rStyle w:val="Hyperlink"/>
          </w:rPr>
          <w:t>http://www.free-management-ebooks.com/faqmt/minutes-02.htm</w:t>
        </w:r>
      </w:hyperlink>
      <w:r w:rsidRPr="00267FAF">
        <w:t xml:space="preserve"> </w:t>
      </w:r>
      <w:r>
        <w:tab/>
      </w:r>
      <w:r>
        <w:tab/>
      </w:r>
    </w:p>
    <w:p w14:paraId="5AFEC74D" w14:textId="77777777" w:rsidR="00776182" w:rsidRPr="0057120E" w:rsidRDefault="00776182" w:rsidP="00776182"/>
    <w:p w14:paraId="7B30B208" w14:textId="77777777" w:rsidR="00776182" w:rsidRDefault="00776182" w:rsidP="00776182">
      <w:pPr>
        <w:pStyle w:val="Heading1"/>
      </w:pPr>
      <w:bookmarkStart w:id="22" w:name="_Toc95668301"/>
      <w:r>
        <w:t>009.00 SharePoint Excel Dashboard</w:t>
      </w:r>
      <w:bookmarkEnd w:id="22"/>
    </w:p>
    <w:p w14:paraId="162ACDAD" w14:textId="77777777" w:rsidR="00776182" w:rsidRDefault="00776182" w:rsidP="00776182">
      <w:pPr>
        <w:pStyle w:val="Heading2"/>
      </w:pPr>
      <w:bookmarkStart w:id="23" w:name="_Toc95668302"/>
      <w:r w:rsidRPr="00FD55DB">
        <w:t xml:space="preserve">SharePoint </w:t>
      </w:r>
      <w:r>
        <w:t>Setup Dashboard</w:t>
      </w:r>
      <w:bookmarkEnd w:id="23"/>
    </w:p>
    <w:p w14:paraId="03212790" w14:textId="77777777" w:rsidR="00776182" w:rsidRDefault="00776182" w:rsidP="00776182">
      <w:pPr>
        <w:pStyle w:val="ListParagraph"/>
        <w:ind w:left="1440"/>
      </w:pPr>
    </w:p>
    <w:p w14:paraId="29F77E41" w14:textId="77777777" w:rsidR="00776182" w:rsidRPr="008021D1" w:rsidRDefault="00776182" w:rsidP="00776182">
      <w:pPr>
        <w:jc w:val="center"/>
      </w:pPr>
      <w:r>
        <w:rPr>
          <w:noProof/>
        </w:rPr>
        <w:drawing>
          <wp:inline distT="0" distB="0" distL="0" distR="0" wp14:anchorId="58EAEEB1" wp14:editId="47D3DC22">
            <wp:extent cx="6007100" cy="3429000"/>
            <wp:effectExtent l="0" t="0" r="0" b="0"/>
            <wp:docPr id="15" name="Video 15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deo 15">
                      <a:hlinkClick r:id="rId54"/>
                    </pic:cNvPr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pUh6DobVQJ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D46" w14:textId="77777777" w:rsidR="00776182" w:rsidRDefault="00776182" w:rsidP="00776182">
      <w:pPr>
        <w:pStyle w:val="Heading6"/>
        <w:rPr>
          <w:lang w:val="en-US"/>
        </w:rPr>
      </w:pPr>
      <w:r w:rsidRPr="00776182">
        <w:rPr>
          <w:b/>
        </w:rPr>
        <w:t>Lesson Links</w:t>
      </w:r>
    </w:p>
    <w:p w14:paraId="77A82FBF" w14:textId="32D8D7FA" w:rsidR="00776182" w:rsidRPr="006B0705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r w:rsidR="00244856" w:rsidRPr="00244856">
        <w:t>https://www.youtube.com/watch?v=pUh6DobVQJc&amp;list=PLWsYJ2ygHmWjOcw6xMQ5bmbYqrNxIEQbL&amp;index=9</w:t>
      </w:r>
    </w:p>
    <w:p w14:paraId="78ABBCF2" w14:textId="77777777" w:rsidR="00776182" w:rsidRDefault="00776182" w:rsidP="00776182">
      <w:pPr>
        <w:pStyle w:val="Heading1"/>
      </w:pPr>
      <w:bookmarkStart w:id="24" w:name="_Toc95668303"/>
      <w:r>
        <w:lastRenderedPageBreak/>
        <w:t>010.00 SharePoint Project Dashboard Page</w:t>
      </w:r>
      <w:bookmarkEnd w:id="24"/>
    </w:p>
    <w:p w14:paraId="6F7C7BE2" w14:textId="77777777" w:rsidR="00776182" w:rsidRDefault="00776182" w:rsidP="00776182">
      <w:pPr>
        <w:pStyle w:val="Heading2"/>
      </w:pPr>
      <w:bookmarkStart w:id="25" w:name="_Toc95668304"/>
      <w:r w:rsidRPr="00FD55DB">
        <w:t xml:space="preserve">SharePoint </w:t>
      </w:r>
      <w:r>
        <w:t>Setup Project Dashboard Page</w:t>
      </w:r>
      <w:bookmarkEnd w:id="25"/>
    </w:p>
    <w:p w14:paraId="15A98391" w14:textId="77777777" w:rsidR="00776182" w:rsidRPr="007B15DA" w:rsidRDefault="00776182" w:rsidP="00776182">
      <w:pPr>
        <w:pStyle w:val="ListParagraph"/>
      </w:pPr>
    </w:p>
    <w:p w14:paraId="23290BE6" w14:textId="77777777" w:rsidR="00776182" w:rsidRDefault="00776182" w:rsidP="00776182">
      <w:pPr>
        <w:jc w:val="center"/>
      </w:pPr>
      <w:r>
        <w:rPr>
          <w:noProof/>
        </w:rPr>
        <w:drawing>
          <wp:inline distT="0" distB="0" distL="0" distR="0" wp14:anchorId="25B0EA68" wp14:editId="0F1D5A65">
            <wp:extent cx="6038850" cy="3429000"/>
            <wp:effectExtent l="0" t="0" r="0" b="0"/>
            <wp:docPr id="18" name="Video 18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deo 18">
                      <a:hlinkClick r:id="rId56"/>
                    </pic:cNvPr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_TuQGV8HAA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F33" w14:textId="77777777" w:rsidR="00776182" w:rsidRDefault="00776182" w:rsidP="00776182">
      <w:pPr>
        <w:jc w:val="center"/>
      </w:pPr>
    </w:p>
    <w:p w14:paraId="19B19DA8" w14:textId="77777777" w:rsidR="00776182" w:rsidRPr="00776182" w:rsidRDefault="00776182" w:rsidP="00776182">
      <w:pPr>
        <w:pStyle w:val="Heading6"/>
        <w:rPr>
          <w:b/>
        </w:rPr>
      </w:pPr>
      <w:r w:rsidRPr="00776182">
        <w:rPr>
          <w:b/>
        </w:rPr>
        <w:t>Lesson Links</w:t>
      </w:r>
    </w:p>
    <w:p w14:paraId="4DF9FFAF" w14:textId="4E5B1E30" w:rsidR="00776182" w:rsidRPr="006B0705" w:rsidRDefault="00776182" w:rsidP="00776182">
      <w:pPr>
        <w:pStyle w:val="ListParagraph"/>
        <w:numPr>
          <w:ilvl w:val="0"/>
          <w:numId w:val="22"/>
        </w:numPr>
        <w:spacing w:after="160"/>
      </w:pPr>
      <w:r w:rsidRPr="006B0705">
        <w:t xml:space="preserve">Video Tutorial, Chris Dyck - </w:t>
      </w:r>
      <w:r w:rsidR="00244856" w:rsidRPr="00244856">
        <w:t>https://www.youtube.com/watch?v=d_TuQGV8HAA&amp;list=PLWsYJ2ygHmWjOcw6xMQ5bmbYqrN</w:t>
      </w:r>
      <w:permStart w:id="429995248" w:ed="Brunilda.Xhaferllari@GeorgianCollege.ca"/>
      <w:permEnd w:id="429995248"/>
      <w:r w:rsidR="00244856" w:rsidRPr="00244856">
        <w:t>xIEQbL&amp;index=10</w:t>
      </w:r>
    </w:p>
    <w:sectPr w:rsidR="00776182" w:rsidRPr="006B0705" w:rsidSect="00DD70D1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 w:code="1"/>
      <w:pgMar w:top="1440" w:right="1440" w:bottom="1728" w:left="1440" w:header="720" w:footer="53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24E19" w14:textId="77777777" w:rsidR="00B018D7" w:rsidRDefault="00B018D7" w:rsidP="00113312">
      <w:pPr>
        <w:spacing w:after="0" w:line="240" w:lineRule="auto"/>
      </w:pPr>
      <w:r>
        <w:separator/>
      </w:r>
    </w:p>
  </w:endnote>
  <w:endnote w:type="continuationSeparator" w:id="0">
    <w:p w14:paraId="159001A9" w14:textId="77777777" w:rsidR="00B018D7" w:rsidRDefault="00B018D7" w:rsidP="0011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A3FE0" w14:textId="77777777" w:rsidR="00B018D7" w:rsidRDefault="00B018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A1167" w14:textId="77777777" w:rsidR="00B018D7" w:rsidRPr="00955C3D" w:rsidRDefault="00B018D7" w:rsidP="00955C3D">
    <w:pPr>
      <w:pStyle w:val="Footer"/>
      <w:spacing w:after="140"/>
      <w:rPr>
        <w:color w:val="FFFFFF" w:themeColor="background1"/>
        <w:sz w:val="22"/>
      </w:rPr>
    </w:pPr>
    <w:r>
      <w:rPr>
        <w:noProof/>
        <w:color w:val="FFFFFF" w:themeColor="background1"/>
        <w:sz w:val="22"/>
      </w:rPr>
      <w:drawing>
        <wp:anchor distT="0" distB="0" distL="114300" distR="114300" simplePos="0" relativeHeight="251661312" behindDoc="0" locked="0" layoutInCell="1" allowOverlap="0" wp14:anchorId="02977816" wp14:editId="07E68963">
          <wp:simplePos x="0" y="0"/>
          <wp:positionH relativeFrom="column">
            <wp:posOffset>-132715</wp:posOffset>
          </wp:positionH>
          <wp:positionV relativeFrom="page">
            <wp:posOffset>9298041</wp:posOffset>
          </wp:positionV>
          <wp:extent cx="1591056" cy="53949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eorgian_logo_green_white_CMYK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1056" cy="53949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fldChar w:fldCharType="begin"/>
    </w:r>
    <w:r w:rsidRPr="00955C3D">
      <w:rPr>
        <w:color w:val="FFFFFF" w:themeColor="background1"/>
        <w:sz w:val="22"/>
      </w:rPr>
      <w:instrText xml:space="preserve"> PAGE   \* MERGEFORMAT </w:instrText>
    </w:r>
    <w:r w:rsidRPr="00955C3D">
      <w:rPr>
        <w:color w:val="FFFFFF" w:themeColor="background1"/>
        <w:sz w:val="22"/>
      </w:rPr>
      <w:fldChar w:fldCharType="separate"/>
    </w:r>
    <w:r>
      <w:rPr>
        <w:noProof/>
        <w:color w:val="FFFFFF" w:themeColor="background1"/>
        <w:sz w:val="22"/>
      </w:rPr>
      <w:t>2</w:t>
    </w:r>
    <w:r w:rsidRPr="00955C3D">
      <w:rPr>
        <w:noProof/>
        <w:color w:val="FFFFFF" w:themeColor="background1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D491C" w14:textId="6618F62C" w:rsidR="00B018D7" w:rsidRPr="00955C3D" w:rsidRDefault="00B018D7" w:rsidP="00DD70D1">
    <w:pPr>
      <w:pStyle w:val="Footer"/>
      <w:tabs>
        <w:tab w:val="left" w:pos="9216"/>
      </w:tabs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Major Research Project – BDAT 1003/1011</w:t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fldChar w:fldCharType="begin"/>
    </w:r>
    <w:r w:rsidRPr="00955C3D">
      <w:rPr>
        <w:color w:val="FFFFFF" w:themeColor="background1"/>
        <w:sz w:val="22"/>
      </w:rPr>
      <w:instrText xml:space="preserve"> PAGE   \* MERGEFORMAT </w:instrText>
    </w:r>
    <w:r w:rsidRPr="00955C3D">
      <w:rPr>
        <w:color w:val="FFFFFF" w:themeColor="background1"/>
        <w:sz w:val="22"/>
      </w:rPr>
      <w:fldChar w:fldCharType="separate"/>
    </w:r>
    <w:r>
      <w:rPr>
        <w:noProof/>
        <w:color w:val="FFFFFF" w:themeColor="background1"/>
        <w:sz w:val="22"/>
      </w:rPr>
      <w:t>1</w:t>
    </w:r>
    <w:r w:rsidRPr="00955C3D">
      <w:rPr>
        <w:noProof/>
        <w:color w:val="FFFFFF" w:themeColor="background1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19A86" w14:textId="77777777" w:rsidR="00B018D7" w:rsidRDefault="00B018D7" w:rsidP="00113312">
      <w:pPr>
        <w:spacing w:after="0" w:line="240" w:lineRule="auto"/>
      </w:pPr>
      <w:r>
        <w:separator/>
      </w:r>
    </w:p>
  </w:footnote>
  <w:footnote w:type="continuationSeparator" w:id="0">
    <w:p w14:paraId="3E288CEC" w14:textId="77777777" w:rsidR="00B018D7" w:rsidRDefault="00B018D7" w:rsidP="00113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55C18" w14:textId="77777777" w:rsidR="00B018D7" w:rsidRDefault="00B018D7">
    <w:r>
      <w:rPr>
        <w:noProof/>
      </w:rPr>
      <w:pict w14:anchorId="6BCB5C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131" o:spid="_x0000_s2062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GCBrandedDocuments_FORMAL_600dpiRGB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E09C8" w14:textId="77777777" w:rsidR="00B018D7" w:rsidRDefault="00B018D7">
    <w:pPr>
      <w:pStyle w:val="Header"/>
    </w:pPr>
    <w:r>
      <w:rPr>
        <w:noProof/>
      </w:rPr>
      <w:pict w14:anchorId="73A7AC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132" o:spid="_x0000_s2063" type="#_x0000_t75" style="position:absolute;margin-left:0;margin-top:0;width:631.45pt;height:663.85pt;z-index:-251656192;mso-position-horizontal:left;mso-position-horizontal-relative:page;mso-position-vertical:bottom;mso-position-vertical-relative:page" o:allowincell="f" o:allowoverlap="f">
          <v:imagedata r:id="rId1" o:title="GCBrandedDocuments_FORMAL_600dpiRGB6" croptop="10605f" cropright="-2082f"/>
          <w10:wrap anchorx="page" anchory="page"/>
          <w10:anchorlock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7A383" w14:textId="77777777" w:rsidR="00B018D7" w:rsidRDefault="00B018D7">
    <w:pPr>
      <w:pStyle w:val="Header"/>
    </w:pPr>
    <w:r>
      <w:rPr>
        <w:noProof/>
      </w:rPr>
      <w:pict w14:anchorId="323140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130" o:spid="_x0000_s2061" type="#_x0000_t75" style="position:absolute;margin-left:0;margin-top:0;width:612pt;height:11in;z-index:-251658240;mso-position-horizontal:center;mso-position-horizontal-relative:page;mso-position-vertical:top;mso-position-vertical-relative:page" o:allowincell="f" o:allowoverlap="f">
          <v:imagedata r:id="rId1" o:title="GCBrandedDocuments_FORMAL_600dpiRGB6"/>
          <w10:wrap anchorx="page" anchory="page"/>
          <w10:anchorlock/>
        </v:shape>
      </w:pict>
    </w:r>
  </w:p>
  <w:p w14:paraId="26F8C623" w14:textId="77777777" w:rsidR="00B018D7" w:rsidRDefault="00B018D7">
    <w:pPr>
      <w:pStyle w:val="Header"/>
    </w:pPr>
  </w:p>
  <w:p w14:paraId="30D5F59F" w14:textId="77777777" w:rsidR="00B018D7" w:rsidRDefault="00B018D7">
    <w:pPr>
      <w:pStyle w:val="Header"/>
    </w:pPr>
  </w:p>
  <w:p w14:paraId="1B3CA47D" w14:textId="77777777" w:rsidR="00B018D7" w:rsidRDefault="00B018D7">
    <w:pPr>
      <w:pStyle w:val="Header"/>
    </w:pPr>
  </w:p>
  <w:p w14:paraId="007F0D15" w14:textId="77777777" w:rsidR="00B018D7" w:rsidRDefault="00B018D7">
    <w:pPr>
      <w:pStyle w:val="Header"/>
    </w:pPr>
  </w:p>
  <w:p w14:paraId="25257E8D" w14:textId="77777777" w:rsidR="00B018D7" w:rsidRDefault="00B01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AB7"/>
    <w:multiLevelType w:val="hybridMultilevel"/>
    <w:tmpl w:val="E314F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776D5"/>
    <w:multiLevelType w:val="hybridMultilevel"/>
    <w:tmpl w:val="50263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16A97"/>
    <w:multiLevelType w:val="hybridMultilevel"/>
    <w:tmpl w:val="E06E6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E21FF"/>
    <w:multiLevelType w:val="hybridMultilevel"/>
    <w:tmpl w:val="D7207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726B9"/>
    <w:multiLevelType w:val="hybridMultilevel"/>
    <w:tmpl w:val="605C3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1048A"/>
    <w:multiLevelType w:val="hybridMultilevel"/>
    <w:tmpl w:val="85244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F7F07"/>
    <w:multiLevelType w:val="hybridMultilevel"/>
    <w:tmpl w:val="F874443E"/>
    <w:lvl w:ilvl="0" w:tplc="58563CB6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F6C1F"/>
    <w:multiLevelType w:val="hybridMultilevel"/>
    <w:tmpl w:val="1F4E3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A71A4"/>
    <w:multiLevelType w:val="hybridMultilevel"/>
    <w:tmpl w:val="DC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9145B"/>
    <w:multiLevelType w:val="hybridMultilevel"/>
    <w:tmpl w:val="7770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04616C"/>
    <w:multiLevelType w:val="hybridMultilevel"/>
    <w:tmpl w:val="4A40D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C20E4"/>
    <w:multiLevelType w:val="hybridMultilevel"/>
    <w:tmpl w:val="235CE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D59BC"/>
    <w:multiLevelType w:val="hybridMultilevel"/>
    <w:tmpl w:val="E3D88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EF6"/>
    <w:multiLevelType w:val="hybridMultilevel"/>
    <w:tmpl w:val="87B6D3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7D0434"/>
    <w:multiLevelType w:val="hybridMultilevel"/>
    <w:tmpl w:val="C150D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4B7362"/>
    <w:multiLevelType w:val="hybridMultilevel"/>
    <w:tmpl w:val="9F4E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E7A68"/>
    <w:multiLevelType w:val="hybridMultilevel"/>
    <w:tmpl w:val="77185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85139"/>
    <w:multiLevelType w:val="hybridMultilevel"/>
    <w:tmpl w:val="544C6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563CB6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5CF8EE9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0835C9"/>
    <w:multiLevelType w:val="hybridMultilevel"/>
    <w:tmpl w:val="2B12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924C2"/>
    <w:multiLevelType w:val="hybridMultilevel"/>
    <w:tmpl w:val="B0F42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60183"/>
    <w:multiLevelType w:val="hybridMultilevel"/>
    <w:tmpl w:val="51E080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6A5098"/>
    <w:multiLevelType w:val="hybridMultilevel"/>
    <w:tmpl w:val="410A8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6"/>
  </w:num>
  <w:num w:numId="5">
    <w:abstractNumId w:val="18"/>
  </w:num>
  <w:num w:numId="6">
    <w:abstractNumId w:val="12"/>
  </w:num>
  <w:num w:numId="7">
    <w:abstractNumId w:val="4"/>
  </w:num>
  <w:num w:numId="8">
    <w:abstractNumId w:val="8"/>
  </w:num>
  <w:num w:numId="9">
    <w:abstractNumId w:val="21"/>
  </w:num>
  <w:num w:numId="10">
    <w:abstractNumId w:val="10"/>
  </w:num>
  <w:num w:numId="11">
    <w:abstractNumId w:val="0"/>
  </w:num>
  <w:num w:numId="12">
    <w:abstractNumId w:val="2"/>
  </w:num>
  <w:num w:numId="13">
    <w:abstractNumId w:val="1"/>
  </w:num>
  <w:num w:numId="14">
    <w:abstractNumId w:val="3"/>
  </w:num>
  <w:num w:numId="15">
    <w:abstractNumId w:val="9"/>
  </w:num>
  <w:num w:numId="16">
    <w:abstractNumId w:val="20"/>
  </w:num>
  <w:num w:numId="17">
    <w:abstractNumId w:val="11"/>
  </w:num>
  <w:num w:numId="18">
    <w:abstractNumId w:val="1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ocumentProtection w:edit="readOnly" w:enforcement="0"/>
  <w:styleLockTheme/>
  <w:styleLockQFSet/>
  <w:defaultTabStop w:val="720"/>
  <w:drawingGridHorizontalSpacing w:val="187"/>
  <w:drawingGridVerticalSpacing w:val="187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182"/>
    <w:rsid w:val="000152A0"/>
    <w:rsid w:val="000310F6"/>
    <w:rsid w:val="00040B74"/>
    <w:rsid w:val="00050B70"/>
    <w:rsid w:val="00054F62"/>
    <w:rsid w:val="000558C9"/>
    <w:rsid w:val="00055F47"/>
    <w:rsid w:val="00057A8A"/>
    <w:rsid w:val="00084A1F"/>
    <w:rsid w:val="00091BFC"/>
    <w:rsid w:val="000A7105"/>
    <w:rsid w:val="000D171F"/>
    <w:rsid w:val="000D4C0D"/>
    <w:rsid w:val="00105043"/>
    <w:rsid w:val="0010605E"/>
    <w:rsid w:val="00113312"/>
    <w:rsid w:val="00120666"/>
    <w:rsid w:val="00140633"/>
    <w:rsid w:val="001566BD"/>
    <w:rsid w:val="00191E85"/>
    <w:rsid w:val="002007EA"/>
    <w:rsid w:val="00214192"/>
    <w:rsid w:val="00244856"/>
    <w:rsid w:val="00292C10"/>
    <w:rsid w:val="00293F30"/>
    <w:rsid w:val="002F18AA"/>
    <w:rsid w:val="00321FF3"/>
    <w:rsid w:val="003256FF"/>
    <w:rsid w:val="00330523"/>
    <w:rsid w:val="003417DC"/>
    <w:rsid w:val="00343CDD"/>
    <w:rsid w:val="00350CD9"/>
    <w:rsid w:val="003C27BA"/>
    <w:rsid w:val="003C5D04"/>
    <w:rsid w:val="00421C7A"/>
    <w:rsid w:val="00432D30"/>
    <w:rsid w:val="00433543"/>
    <w:rsid w:val="00454D9B"/>
    <w:rsid w:val="00466848"/>
    <w:rsid w:val="00486D30"/>
    <w:rsid w:val="004A10E7"/>
    <w:rsid w:val="004E0404"/>
    <w:rsid w:val="005414AD"/>
    <w:rsid w:val="00573A8B"/>
    <w:rsid w:val="0057537A"/>
    <w:rsid w:val="00580A06"/>
    <w:rsid w:val="005A56AA"/>
    <w:rsid w:val="005D183F"/>
    <w:rsid w:val="006058C3"/>
    <w:rsid w:val="0064553B"/>
    <w:rsid w:val="00646E71"/>
    <w:rsid w:val="00653643"/>
    <w:rsid w:val="006611EE"/>
    <w:rsid w:val="006965FF"/>
    <w:rsid w:val="006A2418"/>
    <w:rsid w:val="006B29C5"/>
    <w:rsid w:val="006B4612"/>
    <w:rsid w:val="006D63A2"/>
    <w:rsid w:val="006E6C3C"/>
    <w:rsid w:val="007063AC"/>
    <w:rsid w:val="007143B1"/>
    <w:rsid w:val="00776182"/>
    <w:rsid w:val="007876BD"/>
    <w:rsid w:val="007A4B11"/>
    <w:rsid w:val="007A7D71"/>
    <w:rsid w:val="0080171A"/>
    <w:rsid w:val="00803B23"/>
    <w:rsid w:val="008104C9"/>
    <w:rsid w:val="008110AE"/>
    <w:rsid w:val="008404FF"/>
    <w:rsid w:val="00845905"/>
    <w:rsid w:val="008B0B15"/>
    <w:rsid w:val="008B7E5C"/>
    <w:rsid w:val="008C368E"/>
    <w:rsid w:val="008C676A"/>
    <w:rsid w:val="009051EB"/>
    <w:rsid w:val="00906369"/>
    <w:rsid w:val="009205D5"/>
    <w:rsid w:val="00941591"/>
    <w:rsid w:val="00955C3D"/>
    <w:rsid w:val="009D4CB7"/>
    <w:rsid w:val="009D5FA2"/>
    <w:rsid w:val="009D61B4"/>
    <w:rsid w:val="009E17FC"/>
    <w:rsid w:val="009E1AAC"/>
    <w:rsid w:val="00A363B3"/>
    <w:rsid w:val="00A40F7B"/>
    <w:rsid w:val="00A50179"/>
    <w:rsid w:val="00A525B4"/>
    <w:rsid w:val="00AA38C3"/>
    <w:rsid w:val="00AA6AC2"/>
    <w:rsid w:val="00AB257C"/>
    <w:rsid w:val="00AC7783"/>
    <w:rsid w:val="00AD496A"/>
    <w:rsid w:val="00B018D7"/>
    <w:rsid w:val="00B050AA"/>
    <w:rsid w:val="00B41251"/>
    <w:rsid w:val="00B52E36"/>
    <w:rsid w:val="00BA0037"/>
    <w:rsid w:val="00BA2FED"/>
    <w:rsid w:val="00BB4A74"/>
    <w:rsid w:val="00BC26AA"/>
    <w:rsid w:val="00BD43E7"/>
    <w:rsid w:val="00BE17C5"/>
    <w:rsid w:val="00BE68C8"/>
    <w:rsid w:val="00C02050"/>
    <w:rsid w:val="00C12BC7"/>
    <w:rsid w:val="00C4217E"/>
    <w:rsid w:val="00C577E3"/>
    <w:rsid w:val="00C65999"/>
    <w:rsid w:val="00C734E3"/>
    <w:rsid w:val="00CF06A0"/>
    <w:rsid w:val="00CF675A"/>
    <w:rsid w:val="00D06FC1"/>
    <w:rsid w:val="00D24D7F"/>
    <w:rsid w:val="00D404A6"/>
    <w:rsid w:val="00D65498"/>
    <w:rsid w:val="00D73736"/>
    <w:rsid w:val="00DB0B79"/>
    <w:rsid w:val="00DD70D1"/>
    <w:rsid w:val="00DE028A"/>
    <w:rsid w:val="00DE7D37"/>
    <w:rsid w:val="00DF5129"/>
    <w:rsid w:val="00E25643"/>
    <w:rsid w:val="00E45CDB"/>
    <w:rsid w:val="00E65CC0"/>
    <w:rsid w:val="00E66F38"/>
    <w:rsid w:val="00ED23B4"/>
    <w:rsid w:val="00F91BD1"/>
    <w:rsid w:val="00FC4F3B"/>
    <w:rsid w:val="00FD5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056D51A2"/>
  <w15:chartTrackingRefBased/>
  <w15:docId w15:val="{2231E11C-2678-40DF-97F2-BB1F4374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2FED"/>
    <w:pPr>
      <w:spacing w:after="270"/>
    </w:pPr>
  </w:style>
  <w:style w:type="paragraph" w:styleId="Heading1">
    <w:name w:val="heading 1"/>
    <w:next w:val="Normal"/>
    <w:link w:val="Heading1Char"/>
    <w:uiPriority w:val="9"/>
    <w:qFormat/>
    <w:rsid w:val="00BA2FED"/>
    <w:pPr>
      <w:keepNext/>
      <w:keepLines/>
      <w:suppressAutoHyphens/>
      <w:spacing w:after="270"/>
      <w:outlineLvl w:val="0"/>
    </w:pPr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6182"/>
    <w:pPr>
      <w:keepNext/>
      <w:keepLines/>
      <w:spacing w:before="40" w:after="160"/>
      <w:outlineLvl w:val="3"/>
    </w:pPr>
    <w:rPr>
      <w:rFonts w:asciiTheme="majorHAnsi" w:eastAsiaTheme="majorEastAsia" w:hAnsiTheme="majorHAnsi" w:cstheme="majorBidi"/>
      <w:i/>
      <w:iCs/>
      <w:color w:val="002543" w:themeColor="accent1" w:themeShade="80"/>
      <w:lang w:val="it-IT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61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376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76182"/>
    <w:pPr>
      <w:keepNext/>
      <w:keepLines/>
      <w:spacing w:before="40" w:after="160"/>
      <w:outlineLvl w:val="5"/>
    </w:pPr>
    <w:rPr>
      <w:rFonts w:asciiTheme="majorHAnsi" w:eastAsiaTheme="majorEastAsia" w:hAnsiTheme="majorHAnsi" w:cstheme="majorBidi"/>
      <w:color w:val="002543" w:themeColor="accent1" w:themeShade="7F"/>
      <w:lang w:val="it-IT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76182"/>
    <w:pPr>
      <w:keepNext/>
      <w:keepLines/>
      <w:spacing w:before="40" w:after="160"/>
      <w:outlineLvl w:val="6"/>
    </w:pPr>
    <w:rPr>
      <w:rFonts w:asciiTheme="majorHAnsi" w:eastAsiaTheme="majorEastAsia" w:hAnsiTheme="majorHAnsi" w:cstheme="majorBidi"/>
      <w:i/>
      <w:iCs/>
      <w:color w:val="002543" w:themeColor="accent1" w:themeShade="7F"/>
      <w:lang w:val="it-IT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76182"/>
    <w:pPr>
      <w:keepNext/>
      <w:keepLines/>
      <w:spacing w:before="40" w:after="16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  <w:lang w:val="it-IT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76182"/>
    <w:pPr>
      <w:keepNext/>
      <w:keepLines/>
      <w:spacing w:before="40" w:after="1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54D9B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54D9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2FED"/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Title">
    <w:name w:val="Title"/>
    <w:next w:val="Normal"/>
    <w:link w:val="TitleChar"/>
    <w:uiPriority w:val="10"/>
    <w:qFormat/>
    <w:rsid w:val="00BA2FED"/>
    <w:pPr>
      <w:suppressAutoHyphens/>
      <w:spacing w:line="240" w:lineRule="auto"/>
      <w:contextualSpacing/>
    </w:pPr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ED"/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table" w:styleId="TableGrid">
    <w:name w:val="Table Grid"/>
    <w:basedOn w:val="TableNormal"/>
    <w:uiPriority w:val="39"/>
    <w:rsid w:val="006E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86" w:type="dxa"/>
        <w:bottom w:w="29" w:type="dxa"/>
        <w:right w:w="86" w:type="dxa"/>
      </w:tblCellMar>
    </w:tblPr>
    <w:tcPr>
      <w:vAlign w:val="center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055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F4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05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BA2FED"/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FED"/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NoSpacing">
    <w:name w:val="No Spacing"/>
    <w:uiPriority w:val="1"/>
    <w:qFormat/>
    <w:rsid w:val="00BA2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2FED"/>
    <w:pPr>
      <w:ind w:left="720"/>
      <w:contextualSpacing/>
    </w:pPr>
  </w:style>
  <w:style w:type="paragraph" w:customStyle="1" w:styleId="NoParagraphStyle">
    <w:name w:val="[No Paragraph Style]"/>
    <w:rsid w:val="00D24D7F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D24D7F"/>
  </w:style>
  <w:style w:type="paragraph" w:styleId="NormalWeb">
    <w:name w:val="Normal (Web)"/>
    <w:basedOn w:val="Normal"/>
    <w:uiPriority w:val="99"/>
    <w:semiHidden/>
    <w:unhideWhenUsed/>
    <w:rsid w:val="00801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129"/>
  </w:style>
  <w:style w:type="character" w:customStyle="1" w:styleId="Heading5Char">
    <w:name w:val="Heading 5 Char"/>
    <w:basedOn w:val="DefaultParagraphFont"/>
    <w:link w:val="Heading5"/>
    <w:uiPriority w:val="9"/>
    <w:rsid w:val="00776182"/>
    <w:rPr>
      <w:rFonts w:asciiTheme="majorHAnsi" w:eastAsiaTheme="majorEastAsia" w:hAnsiTheme="majorHAnsi" w:cstheme="majorBidi"/>
      <w:color w:val="003765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776182"/>
    <w:rPr>
      <w:rFonts w:asciiTheme="majorHAnsi" w:eastAsiaTheme="majorEastAsia" w:hAnsiTheme="majorHAnsi" w:cstheme="majorBidi"/>
      <w:i/>
      <w:iCs/>
      <w:color w:val="002543" w:themeColor="accent1" w:themeShade="80"/>
      <w:lang w:val="it-IT"/>
    </w:rPr>
  </w:style>
  <w:style w:type="character" w:customStyle="1" w:styleId="Heading6Char">
    <w:name w:val="Heading 6 Char"/>
    <w:basedOn w:val="DefaultParagraphFont"/>
    <w:link w:val="Heading6"/>
    <w:uiPriority w:val="9"/>
    <w:rsid w:val="00776182"/>
    <w:rPr>
      <w:rFonts w:asciiTheme="majorHAnsi" w:eastAsiaTheme="majorEastAsia" w:hAnsiTheme="majorHAnsi" w:cstheme="majorBidi"/>
      <w:color w:val="002543" w:themeColor="accent1" w:themeShade="7F"/>
      <w:lang w:val="it-IT"/>
    </w:rPr>
  </w:style>
  <w:style w:type="character" w:customStyle="1" w:styleId="Heading7Char">
    <w:name w:val="Heading 7 Char"/>
    <w:basedOn w:val="DefaultParagraphFont"/>
    <w:link w:val="Heading7"/>
    <w:uiPriority w:val="9"/>
    <w:rsid w:val="00776182"/>
    <w:rPr>
      <w:rFonts w:asciiTheme="majorHAnsi" w:eastAsiaTheme="majorEastAsia" w:hAnsiTheme="majorHAnsi" w:cstheme="majorBidi"/>
      <w:i/>
      <w:iCs/>
      <w:color w:val="002543" w:themeColor="accent1" w:themeShade="7F"/>
      <w:lang w:val="it-IT"/>
    </w:rPr>
  </w:style>
  <w:style w:type="character" w:customStyle="1" w:styleId="Heading8Char">
    <w:name w:val="Heading 8 Char"/>
    <w:basedOn w:val="DefaultParagraphFont"/>
    <w:link w:val="Heading8"/>
    <w:uiPriority w:val="9"/>
    <w:rsid w:val="00776182"/>
    <w:rPr>
      <w:rFonts w:asciiTheme="majorHAnsi" w:eastAsiaTheme="majorEastAsia" w:hAnsiTheme="majorHAnsi" w:cstheme="majorBidi"/>
      <w:color w:val="272727" w:themeColor="text1" w:themeTint="D8"/>
      <w:szCs w:val="21"/>
      <w:lang w:val="it-IT"/>
    </w:rPr>
  </w:style>
  <w:style w:type="character" w:customStyle="1" w:styleId="Heading9Char">
    <w:name w:val="Heading 9 Char"/>
    <w:basedOn w:val="DefaultParagraphFont"/>
    <w:link w:val="Heading9"/>
    <w:uiPriority w:val="9"/>
    <w:rsid w:val="00776182"/>
    <w:rPr>
      <w:rFonts w:asciiTheme="majorHAnsi" w:eastAsiaTheme="majorEastAsia" w:hAnsiTheme="majorHAnsi" w:cstheme="majorBidi"/>
      <w:i/>
      <w:iCs/>
      <w:color w:val="272727" w:themeColor="text1" w:themeTint="D8"/>
      <w:szCs w:val="21"/>
      <w:lang w:val="it-IT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18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lang w:val="it-IT"/>
    </w:rPr>
  </w:style>
  <w:style w:type="character" w:customStyle="1" w:styleId="SubtitleChar">
    <w:name w:val="Subtitle Char"/>
    <w:basedOn w:val="DefaultParagraphFont"/>
    <w:link w:val="Subtitle"/>
    <w:uiPriority w:val="11"/>
    <w:rsid w:val="00776182"/>
    <w:rPr>
      <w:rFonts w:eastAsiaTheme="minorEastAsia"/>
      <w:color w:val="5A5A5A" w:themeColor="text1" w:themeTint="A5"/>
      <w:spacing w:val="15"/>
      <w:lang w:val="it-IT"/>
    </w:rPr>
  </w:style>
  <w:style w:type="character" w:styleId="SubtleEmphasis">
    <w:name w:val="Subtle Emphasis"/>
    <w:basedOn w:val="DefaultParagraphFont"/>
    <w:uiPriority w:val="19"/>
    <w:qFormat/>
    <w:rsid w:val="0077618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7618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76182"/>
    <w:rPr>
      <w:i/>
      <w:iCs/>
      <w:color w:val="002543" w:themeColor="accent1" w:themeShade="80"/>
    </w:rPr>
  </w:style>
  <w:style w:type="character" w:styleId="Strong">
    <w:name w:val="Strong"/>
    <w:basedOn w:val="DefaultParagraphFont"/>
    <w:uiPriority w:val="22"/>
    <w:qFormat/>
    <w:rsid w:val="00776182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776182"/>
    <w:pPr>
      <w:spacing w:before="200" w:after="160"/>
      <w:ind w:left="864" w:right="864"/>
      <w:jc w:val="center"/>
    </w:pPr>
    <w:rPr>
      <w:rFonts w:eastAsiaTheme="minorEastAsia"/>
      <w:i/>
      <w:iCs/>
      <w:color w:val="404040" w:themeColor="text1" w:themeTint="BF"/>
      <w:lang w:val="it-IT"/>
    </w:rPr>
  </w:style>
  <w:style w:type="character" w:customStyle="1" w:styleId="QuoteChar">
    <w:name w:val="Quote Char"/>
    <w:basedOn w:val="DefaultParagraphFont"/>
    <w:link w:val="Quote"/>
    <w:uiPriority w:val="29"/>
    <w:rsid w:val="00776182"/>
    <w:rPr>
      <w:rFonts w:eastAsiaTheme="minorEastAsia"/>
      <w:i/>
      <w:iCs/>
      <w:color w:val="404040" w:themeColor="text1" w:themeTint="BF"/>
      <w:lang w:val="it-I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182"/>
    <w:pPr>
      <w:pBdr>
        <w:top w:val="single" w:sz="4" w:space="10" w:color="002543" w:themeColor="accent1" w:themeShade="80"/>
        <w:bottom w:val="single" w:sz="4" w:space="10" w:color="002543" w:themeColor="accent1" w:themeShade="80"/>
      </w:pBdr>
      <w:spacing w:before="360" w:after="360"/>
      <w:ind w:left="864" w:right="864"/>
      <w:jc w:val="center"/>
    </w:pPr>
    <w:rPr>
      <w:rFonts w:eastAsiaTheme="minorEastAsia"/>
      <w:i/>
      <w:iCs/>
      <w:color w:val="002543" w:themeColor="accent1" w:themeShade="80"/>
      <w:lang w:val="it-IT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182"/>
    <w:rPr>
      <w:rFonts w:eastAsiaTheme="minorEastAsia"/>
      <w:i/>
      <w:iCs/>
      <w:color w:val="002543" w:themeColor="accent1" w:themeShade="80"/>
      <w:lang w:val="it-IT"/>
    </w:rPr>
  </w:style>
  <w:style w:type="character" w:styleId="SubtleReference">
    <w:name w:val="Subtle Reference"/>
    <w:basedOn w:val="DefaultParagraphFont"/>
    <w:uiPriority w:val="31"/>
    <w:qFormat/>
    <w:rsid w:val="00776182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76182"/>
    <w:rPr>
      <w:b/>
      <w:bCs/>
      <w:caps w:val="0"/>
      <w:smallCaps/>
      <w:color w:val="002543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sid w:val="00776182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776182"/>
    <w:rPr>
      <w:color w:val="002543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776182"/>
    <w:rPr>
      <w:color w:val="C4BFB6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76182"/>
    <w:pPr>
      <w:spacing w:after="200"/>
    </w:pPr>
    <w:rPr>
      <w:rFonts w:eastAsiaTheme="minorEastAsia"/>
      <w:i/>
      <w:iCs/>
      <w:color w:val="44546A" w:themeColor="text2"/>
      <w:szCs w:val="18"/>
      <w:lang w:val="it-IT"/>
    </w:rPr>
  </w:style>
  <w:style w:type="paragraph" w:styleId="BlockText">
    <w:name w:val="Block Text"/>
    <w:basedOn w:val="Normal"/>
    <w:uiPriority w:val="99"/>
    <w:semiHidden/>
    <w:unhideWhenUsed/>
    <w:rsid w:val="00776182"/>
    <w:pPr>
      <w:pBdr>
        <w:top w:val="single" w:sz="2" w:space="10" w:color="004B87" w:themeColor="accent1" w:shadow="1" w:frame="1"/>
        <w:left w:val="single" w:sz="2" w:space="10" w:color="004B87" w:themeColor="accent1" w:shadow="1" w:frame="1"/>
        <w:bottom w:val="single" w:sz="2" w:space="10" w:color="004B87" w:themeColor="accent1" w:shadow="1" w:frame="1"/>
        <w:right w:val="single" w:sz="2" w:space="10" w:color="004B87" w:themeColor="accent1" w:shadow="1" w:frame="1"/>
      </w:pBdr>
      <w:spacing w:after="160"/>
      <w:ind w:left="1152" w:right="1152"/>
    </w:pPr>
    <w:rPr>
      <w:rFonts w:eastAsiaTheme="minorEastAsia"/>
      <w:i/>
      <w:iCs/>
      <w:color w:val="002543" w:themeColor="accent1" w:themeShade="80"/>
      <w:lang w:val="it-IT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182"/>
    <w:pPr>
      <w:spacing w:after="120"/>
    </w:pPr>
    <w:rPr>
      <w:rFonts w:eastAsiaTheme="minorEastAsia"/>
      <w:szCs w:val="16"/>
      <w:lang w:val="it-IT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182"/>
    <w:rPr>
      <w:rFonts w:eastAsiaTheme="minorEastAsia"/>
      <w:szCs w:val="16"/>
      <w:lang w:val="it-IT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182"/>
    <w:pPr>
      <w:spacing w:after="120"/>
      <w:ind w:left="360"/>
    </w:pPr>
    <w:rPr>
      <w:rFonts w:eastAsiaTheme="minorEastAsia"/>
      <w:szCs w:val="16"/>
      <w:lang w:val="it-IT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182"/>
    <w:rPr>
      <w:rFonts w:eastAsiaTheme="minorEastAsia"/>
      <w:szCs w:val="16"/>
      <w:lang w:val="it-IT"/>
    </w:rPr>
  </w:style>
  <w:style w:type="character" w:styleId="CommentReference">
    <w:name w:val="annotation reference"/>
    <w:basedOn w:val="DefaultParagraphFont"/>
    <w:uiPriority w:val="99"/>
    <w:semiHidden/>
    <w:unhideWhenUsed/>
    <w:rsid w:val="0077618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182"/>
    <w:pPr>
      <w:spacing w:after="160"/>
    </w:pPr>
    <w:rPr>
      <w:rFonts w:eastAsiaTheme="minorEastAsia"/>
      <w:szCs w:val="20"/>
      <w:lang w:val="it-IT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182"/>
    <w:rPr>
      <w:rFonts w:eastAsiaTheme="minorEastAsia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1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182"/>
    <w:rPr>
      <w:rFonts w:eastAsiaTheme="minorEastAsia"/>
      <w:b/>
      <w:bCs/>
      <w:szCs w:val="20"/>
      <w:lang w:val="it-I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182"/>
    <w:pPr>
      <w:spacing w:after="160"/>
    </w:pPr>
    <w:rPr>
      <w:rFonts w:ascii="Segoe UI" w:eastAsiaTheme="minorEastAsia" w:hAnsi="Segoe UI" w:cs="Segoe UI"/>
      <w:szCs w:val="16"/>
      <w:lang w:val="it-IT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182"/>
    <w:rPr>
      <w:rFonts w:ascii="Segoe UI" w:eastAsiaTheme="minorEastAsia" w:hAnsi="Segoe UI" w:cs="Segoe UI"/>
      <w:szCs w:val="16"/>
      <w:lang w:val="it-I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182"/>
    <w:pPr>
      <w:spacing w:after="160"/>
    </w:pPr>
    <w:rPr>
      <w:rFonts w:eastAsiaTheme="minorEastAsia"/>
      <w:szCs w:val="20"/>
      <w:lang w:val="it-I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182"/>
    <w:rPr>
      <w:rFonts w:eastAsiaTheme="minorEastAsia"/>
      <w:szCs w:val="20"/>
      <w:lang w:val="it-IT"/>
    </w:rPr>
  </w:style>
  <w:style w:type="paragraph" w:styleId="EnvelopeReturn">
    <w:name w:val="envelope return"/>
    <w:basedOn w:val="Normal"/>
    <w:uiPriority w:val="99"/>
    <w:semiHidden/>
    <w:unhideWhenUsed/>
    <w:rsid w:val="00776182"/>
    <w:pPr>
      <w:spacing w:after="160"/>
    </w:pPr>
    <w:rPr>
      <w:rFonts w:asciiTheme="majorHAnsi" w:eastAsiaTheme="majorEastAsia" w:hAnsiTheme="majorHAnsi" w:cstheme="majorBidi"/>
      <w:szCs w:val="20"/>
      <w:lang w:val="it-I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182"/>
    <w:pPr>
      <w:spacing w:after="160"/>
    </w:pPr>
    <w:rPr>
      <w:rFonts w:eastAsiaTheme="minorEastAsia"/>
      <w:szCs w:val="20"/>
      <w:lang w:val="it-I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182"/>
    <w:rPr>
      <w:rFonts w:eastAsiaTheme="minorEastAsia"/>
      <w:szCs w:val="20"/>
      <w:lang w:val="it-IT"/>
    </w:rPr>
  </w:style>
  <w:style w:type="character" w:styleId="HTMLCode">
    <w:name w:val="HTML Code"/>
    <w:basedOn w:val="DefaultParagraphFont"/>
    <w:uiPriority w:val="99"/>
    <w:semiHidden/>
    <w:unhideWhenUsed/>
    <w:rsid w:val="0077618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18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182"/>
    <w:pPr>
      <w:spacing w:after="160"/>
    </w:pPr>
    <w:rPr>
      <w:rFonts w:ascii="Consolas" w:eastAsiaTheme="minorEastAsia" w:hAnsi="Consolas"/>
      <w:szCs w:val="20"/>
      <w:lang w:val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182"/>
    <w:rPr>
      <w:rFonts w:ascii="Consolas" w:eastAsiaTheme="minorEastAsia" w:hAnsi="Consolas"/>
      <w:szCs w:val="20"/>
      <w:lang w:val="it-IT"/>
    </w:rPr>
  </w:style>
  <w:style w:type="character" w:styleId="HTMLTypewriter">
    <w:name w:val="HTML Typewriter"/>
    <w:basedOn w:val="DefaultParagraphFont"/>
    <w:uiPriority w:val="99"/>
    <w:semiHidden/>
    <w:unhideWhenUsed/>
    <w:rsid w:val="0077618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18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18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182"/>
    <w:pPr>
      <w:spacing w:after="160"/>
    </w:pPr>
    <w:rPr>
      <w:rFonts w:ascii="Consolas" w:eastAsiaTheme="minorEastAsia" w:hAnsi="Consolas"/>
      <w:szCs w:val="21"/>
      <w:lang w:val="it-IT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182"/>
    <w:rPr>
      <w:rFonts w:ascii="Consolas" w:eastAsiaTheme="minorEastAsia" w:hAnsi="Consolas"/>
      <w:szCs w:val="21"/>
      <w:lang w:val="it-IT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76182"/>
    <w:pPr>
      <w:spacing w:after="120"/>
      <w:ind w:left="1757"/>
    </w:pPr>
    <w:rPr>
      <w:rFonts w:eastAsiaTheme="minorEastAsia"/>
      <w:lang w:val="it-IT"/>
    </w:rPr>
  </w:style>
  <w:style w:type="paragraph" w:styleId="TOCHeading">
    <w:name w:val="TOC Heading"/>
    <w:basedOn w:val="Heading1"/>
    <w:next w:val="Normal"/>
    <w:uiPriority w:val="39"/>
    <w:unhideWhenUsed/>
    <w:qFormat/>
    <w:rsid w:val="00776182"/>
    <w:pPr>
      <w:suppressAutoHyphens w:val="0"/>
      <w:spacing w:before="400" w:after="40"/>
      <w:outlineLvl w:val="9"/>
    </w:pPr>
    <w:rPr>
      <w:color w:val="002543" w:themeColor="accent1" w:themeShade="80"/>
      <w:szCs w:val="36"/>
      <w:lang w:val="it-IT"/>
    </w:rPr>
  </w:style>
  <w:style w:type="paragraph" w:styleId="TOC2">
    <w:name w:val="toc 2"/>
    <w:basedOn w:val="Normal"/>
    <w:next w:val="Normal"/>
    <w:autoRedefine/>
    <w:uiPriority w:val="39"/>
    <w:unhideWhenUsed/>
    <w:rsid w:val="0077618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76182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776182"/>
    <w:pPr>
      <w:spacing w:after="100"/>
      <w:ind w:left="440"/>
    </w:pPr>
    <w:rPr>
      <w:rFonts w:eastAsiaTheme="minorEastAsia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76182"/>
    <w:rPr>
      <w:color w:val="605E5C"/>
      <w:shd w:val="clear" w:color="auto" w:fill="E1DFDD"/>
    </w:rPr>
  </w:style>
  <w:style w:type="paragraph" w:customStyle="1" w:styleId="HeaderFooter">
    <w:name w:val="Header &amp; Footer"/>
    <w:rsid w:val="0077618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it-IT"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77618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LMm2QTjeSUw" TargetMode="Externa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7.png"/><Relationship Id="rId42" Type="http://schemas.openxmlformats.org/officeDocument/2006/relationships/hyperlink" Target="https://www.youtube.com/watch?v=B50H2DNuzV8&amp;list=PLWsYJ2ygHmWjOcw6xMQ5bmbYqrNxIEQbL&amp;index=7" TargetMode="External"/><Relationship Id="rId47" Type="http://schemas.microsoft.com/office/2007/relationships/diagramDrawing" Target="diagrams/drawing2.xml"/><Relationship Id="rId50" Type="http://schemas.openxmlformats.org/officeDocument/2006/relationships/hyperlink" Target="https://www.youtube.com/watch?v=zcViCCF1w5Q" TargetMode="External"/><Relationship Id="rId55" Type="http://schemas.openxmlformats.org/officeDocument/2006/relationships/image" Target="media/image13.jpg"/><Relationship Id="rId63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support.microsoft.com/en-us/office/examples-of-common-formulas-in-lists-d81f5f21-2b4e-45ce-b170-bf7ebf6988b3" TargetMode="External"/><Relationship Id="rId29" Type="http://schemas.openxmlformats.org/officeDocument/2006/relationships/hyperlink" Target="https://www.youtube.com/watch?v=DWUAd9un6Zk" TargetMode="External"/><Relationship Id="rId11" Type="http://schemas.openxmlformats.org/officeDocument/2006/relationships/hyperlink" Target="https://www.youtube.com/watch?v=UeLc0tZg2WU" TargetMode="External"/><Relationship Id="rId24" Type="http://schemas.openxmlformats.org/officeDocument/2006/relationships/hyperlink" Target="https://www.youtube.com/watch?v=i-QyW8D3ei0" TargetMode="External"/><Relationship Id="rId32" Type="http://schemas.openxmlformats.org/officeDocument/2006/relationships/hyperlink" Target="https://www.youtube.com/watch?v=3R_c-tQSFnQ" TargetMode="External"/><Relationship Id="rId37" Type="http://schemas.openxmlformats.org/officeDocument/2006/relationships/hyperlink" Target="https://www.youtube.com/watch?v=VKv9Kyd8hSU" TargetMode="External"/><Relationship Id="rId40" Type="http://schemas.openxmlformats.org/officeDocument/2006/relationships/hyperlink" Target="https://www.youtube.com/watch?v=B50H2DNuzV8" TargetMode="External"/><Relationship Id="rId45" Type="http://schemas.openxmlformats.org/officeDocument/2006/relationships/diagramQuickStyle" Target="diagrams/quickStyle2.xml"/><Relationship Id="rId53" Type="http://schemas.openxmlformats.org/officeDocument/2006/relationships/hyperlink" Target="http://www.free-management-ebooks.com/faqmt/minutes-02.htm" TargetMode="External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footer" Target="footer2.xml"/><Relationship Id="rId19" Type="http://schemas.openxmlformats.org/officeDocument/2006/relationships/diagramData" Target="diagrams/data1.xml"/><Relationship Id="rId14" Type="http://schemas.openxmlformats.org/officeDocument/2006/relationships/hyperlink" Target="http://blog.pentalogic.net/2012/09/complete-guide-to-filtering-sharepoint-lists-by-the-current-week/" TargetMode="External"/><Relationship Id="rId22" Type="http://schemas.openxmlformats.org/officeDocument/2006/relationships/diagramColors" Target="diagrams/colors1.xml"/><Relationship Id="rId27" Type="http://schemas.openxmlformats.org/officeDocument/2006/relationships/image" Target="media/image4.jpg"/><Relationship Id="rId30" Type="http://schemas.openxmlformats.org/officeDocument/2006/relationships/image" Target="media/image5.jpg"/><Relationship Id="rId35" Type="http://schemas.openxmlformats.org/officeDocument/2006/relationships/image" Target="media/image8.svg"/><Relationship Id="rId43" Type="http://schemas.openxmlformats.org/officeDocument/2006/relationships/diagramData" Target="diagrams/data2.xml"/><Relationship Id="rId48" Type="http://schemas.openxmlformats.org/officeDocument/2006/relationships/hyperlink" Target="https://www.youtube.com/watch?v=whHXp2ae6jc" TargetMode="External"/><Relationship Id="rId56" Type="http://schemas.openxmlformats.org/officeDocument/2006/relationships/hyperlink" Target="https://www.youtube.com/watch?v=d_TuQGV8HAA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12.jpg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hyperlink" Target="https://www.youtube.com/watch?v=04ZPwY0lJU0" TargetMode="External"/><Relationship Id="rId25" Type="http://schemas.openxmlformats.org/officeDocument/2006/relationships/image" Target="media/image3.jpg"/><Relationship Id="rId33" Type="http://schemas.openxmlformats.org/officeDocument/2006/relationships/image" Target="media/image6.jpg"/><Relationship Id="rId38" Type="http://schemas.openxmlformats.org/officeDocument/2006/relationships/image" Target="media/image9.jpg"/><Relationship Id="rId46" Type="http://schemas.openxmlformats.org/officeDocument/2006/relationships/diagramColors" Target="diagrams/colors2.xml"/><Relationship Id="rId59" Type="http://schemas.openxmlformats.org/officeDocument/2006/relationships/header" Target="header2.xml"/><Relationship Id="rId20" Type="http://schemas.openxmlformats.org/officeDocument/2006/relationships/diagramLayout" Target="diagrams/layout1.xml"/><Relationship Id="rId41" Type="http://schemas.openxmlformats.org/officeDocument/2006/relationships/image" Target="media/image10.jpg"/><Relationship Id="rId54" Type="http://schemas.openxmlformats.org/officeDocument/2006/relationships/hyperlink" Target="https://www.youtube.com/watch?v=pUh6DobVQJc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support.microsoft.com/en-us/office/create-and-manage-a-project-task-list-466ad207-46fd-4c77-9af1-41bc23cec21a" TargetMode="External"/><Relationship Id="rId23" Type="http://schemas.microsoft.com/office/2007/relationships/diagramDrawing" Target="diagrams/drawing1.xml"/><Relationship Id="rId28" Type="http://schemas.openxmlformats.org/officeDocument/2006/relationships/hyperlink" Target="https://www.youtube.com/watch?v=LMm2QTjeSUw&amp;list=PLWsYJ2ygHmWjOcw6xMQ5bmbYqrNxIEQbL&amp;index=3" TargetMode="External"/><Relationship Id="rId36" Type="http://schemas.openxmlformats.org/officeDocument/2006/relationships/hyperlink" Target="https://www.youtube.com/watch?v=3R_c-tQSFnQ&amp;list=PLWsYJ2ygHmWjOcw6xMQ5bmbYqrNxIEQbL&amp;index=5" TargetMode="External"/><Relationship Id="rId49" Type="http://schemas.openxmlformats.org/officeDocument/2006/relationships/image" Target="media/image11.jpg"/><Relationship Id="rId57" Type="http://schemas.openxmlformats.org/officeDocument/2006/relationships/image" Target="media/image14.jpg"/><Relationship Id="rId10" Type="http://schemas.openxmlformats.org/officeDocument/2006/relationships/endnotes" Target="endnotes.xml"/><Relationship Id="rId31" Type="http://schemas.openxmlformats.org/officeDocument/2006/relationships/hyperlink" Target="https://www.youtube.com/watch?v=DWUAd9un6Zk&amp;list=PLWsYJ2ygHmWjOcw6xMQ5bmbYqrNxIEQbL&amp;index=4" TargetMode="External"/><Relationship Id="rId44" Type="http://schemas.openxmlformats.org/officeDocument/2006/relationships/diagramLayout" Target="diagrams/layout2.xml"/><Relationship Id="rId52" Type="http://schemas.openxmlformats.org/officeDocument/2006/relationships/hyperlink" Target="http://www.free-management-ebooks.com/faqmt/minutes-02.htm" TargetMode="External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brightwork.com/blog/4-quick-steps-to-set-up-sharepoint-for-project-management" TargetMode="External"/><Relationship Id="rId18" Type="http://schemas.openxmlformats.org/officeDocument/2006/relationships/image" Target="media/image2.jpg"/><Relationship Id="rId39" Type="http://schemas.openxmlformats.org/officeDocument/2006/relationships/hyperlink" Target="https://www.youtube.com/watch?v=VKv9Kyd8hSU&amp;list=PLWsYJ2ygHmWjOcw6xMQ5bmbYqrNxIEQbL&amp;index=6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eorgian\Templates\Word\Georgian_Formal_DOCUMENT_B_2017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57037E1-C2B1-49DE-862B-9BA6F12F47F2}" type="doc">
      <dgm:prSet loTypeId="urn:microsoft.com/office/officeart/2005/8/layout/cycle8" loCatId="cycle" qsTypeId="urn:microsoft.com/office/officeart/2005/8/quickstyle/simple5" qsCatId="simple" csTypeId="urn:microsoft.com/office/officeart/2005/8/colors/accent1_2" csCatId="accent1" phldr="1"/>
      <dgm:spPr/>
    </dgm:pt>
    <dgm:pt modelId="{1C3D85E0-1A84-4FD2-ACFE-9377B6B0826C}">
      <dgm:prSet phldrT="[Text]"/>
      <dgm:spPr/>
      <dgm:t>
        <a:bodyPr/>
        <a:lstStyle/>
        <a:p>
          <a:pPr algn="ctr"/>
          <a:r>
            <a:rPr lang="en-US"/>
            <a:t>Analysis, initiations and Requirements</a:t>
          </a:r>
        </a:p>
      </dgm:t>
    </dgm:pt>
    <dgm:pt modelId="{8C726E8C-01DD-42C4-8FF7-C86D0CA74F97}" type="parTrans" cxnId="{5C41126C-C73C-43CC-9A41-4A355BECDDF6}">
      <dgm:prSet/>
      <dgm:spPr/>
      <dgm:t>
        <a:bodyPr/>
        <a:lstStyle/>
        <a:p>
          <a:pPr algn="ctr"/>
          <a:endParaRPr lang="en-US"/>
        </a:p>
      </dgm:t>
    </dgm:pt>
    <dgm:pt modelId="{B8720DBF-5A85-4FF8-94BF-C7AD520DC69C}" type="sibTrans" cxnId="{5C41126C-C73C-43CC-9A41-4A355BECDDF6}">
      <dgm:prSet/>
      <dgm:spPr/>
      <dgm:t>
        <a:bodyPr/>
        <a:lstStyle/>
        <a:p>
          <a:pPr algn="ctr"/>
          <a:endParaRPr lang="en-US"/>
        </a:p>
      </dgm:t>
    </dgm:pt>
    <dgm:pt modelId="{C4097EF0-1115-4C3E-9E6C-59AC9E1D2B6A}">
      <dgm:prSet phldrT="[Text]"/>
      <dgm:spPr/>
      <dgm:t>
        <a:bodyPr/>
        <a:lstStyle/>
        <a:p>
          <a:pPr algn="ctr"/>
          <a:r>
            <a:rPr lang="en-US"/>
            <a:t>Design</a:t>
          </a:r>
        </a:p>
      </dgm:t>
    </dgm:pt>
    <dgm:pt modelId="{4439D047-B646-40FD-B54E-B8019C476F25}" type="parTrans" cxnId="{F3A7821A-414B-417B-946E-B9AE8F1E5DCA}">
      <dgm:prSet/>
      <dgm:spPr/>
      <dgm:t>
        <a:bodyPr/>
        <a:lstStyle/>
        <a:p>
          <a:pPr algn="ctr"/>
          <a:endParaRPr lang="en-US"/>
        </a:p>
      </dgm:t>
    </dgm:pt>
    <dgm:pt modelId="{D1F14918-6FDA-46A5-A787-394D35A4A3CA}" type="sibTrans" cxnId="{F3A7821A-414B-417B-946E-B9AE8F1E5DCA}">
      <dgm:prSet/>
      <dgm:spPr/>
      <dgm:t>
        <a:bodyPr/>
        <a:lstStyle/>
        <a:p>
          <a:pPr algn="ctr"/>
          <a:endParaRPr lang="en-US"/>
        </a:p>
      </dgm:t>
    </dgm:pt>
    <dgm:pt modelId="{1A00F7E7-E105-4EFC-B6E1-E9D31BD24ABF}">
      <dgm:prSet phldrT="[Text]"/>
      <dgm:spPr/>
      <dgm:t>
        <a:bodyPr/>
        <a:lstStyle/>
        <a:p>
          <a:pPr algn="ctr"/>
          <a:r>
            <a:rPr lang="en-US"/>
            <a:t>Release</a:t>
          </a:r>
        </a:p>
      </dgm:t>
    </dgm:pt>
    <dgm:pt modelId="{C16636AF-6133-4C3A-ADCD-1BCA89A7E3F7}" type="parTrans" cxnId="{1580E869-B667-4E57-A566-9E483E630647}">
      <dgm:prSet/>
      <dgm:spPr/>
      <dgm:t>
        <a:bodyPr/>
        <a:lstStyle/>
        <a:p>
          <a:pPr algn="ctr"/>
          <a:endParaRPr lang="en-US"/>
        </a:p>
      </dgm:t>
    </dgm:pt>
    <dgm:pt modelId="{F4CE4227-B5D3-4822-BCF5-2D437341C8C6}" type="sibTrans" cxnId="{1580E869-B667-4E57-A566-9E483E630647}">
      <dgm:prSet/>
      <dgm:spPr/>
      <dgm:t>
        <a:bodyPr/>
        <a:lstStyle/>
        <a:p>
          <a:pPr algn="ctr"/>
          <a:endParaRPr lang="en-US"/>
        </a:p>
      </dgm:t>
    </dgm:pt>
    <dgm:pt modelId="{8AD121C6-8CC4-40FE-985C-DADD954583AB}">
      <dgm:prSet phldrT="[Text]"/>
      <dgm:spPr/>
      <dgm:t>
        <a:bodyPr/>
        <a:lstStyle/>
        <a:p>
          <a:pPr algn="ctr"/>
          <a:r>
            <a:rPr lang="en-US"/>
            <a:t>Development</a:t>
          </a:r>
        </a:p>
      </dgm:t>
    </dgm:pt>
    <dgm:pt modelId="{CB24966D-63EE-4047-A444-99FBD61CA12F}" type="parTrans" cxnId="{D02E4FDB-13C4-49B2-A2D3-EB10877ED50D}">
      <dgm:prSet/>
      <dgm:spPr/>
      <dgm:t>
        <a:bodyPr/>
        <a:lstStyle/>
        <a:p>
          <a:pPr algn="ctr"/>
          <a:endParaRPr lang="en-US"/>
        </a:p>
      </dgm:t>
    </dgm:pt>
    <dgm:pt modelId="{76CEB7A4-76AE-483A-9E7E-93D4A604FD63}" type="sibTrans" cxnId="{D02E4FDB-13C4-49B2-A2D3-EB10877ED50D}">
      <dgm:prSet/>
      <dgm:spPr/>
      <dgm:t>
        <a:bodyPr/>
        <a:lstStyle/>
        <a:p>
          <a:pPr algn="ctr"/>
          <a:endParaRPr lang="en-US"/>
        </a:p>
      </dgm:t>
    </dgm:pt>
    <dgm:pt modelId="{1CEB0E05-D5B0-489C-8E91-CDFFF8D2ED5D}">
      <dgm:prSet phldrT="[Text]"/>
      <dgm:spPr/>
      <dgm:t>
        <a:bodyPr/>
        <a:lstStyle/>
        <a:p>
          <a:pPr algn="ctr"/>
          <a:r>
            <a:rPr lang="en-US"/>
            <a:t>Testing and Implementation</a:t>
          </a:r>
        </a:p>
      </dgm:t>
    </dgm:pt>
    <dgm:pt modelId="{B61BFD53-DE81-491E-917C-36D87004B2D9}" type="parTrans" cxnId="{4827CD9B-0492-4C44-8A27-0E5F91341C17}">
      <dgm:prSet/>
      <dgm:spPr/>
      <dgm:t>
        <a:bodyPr/>
        <a:lstStyle/>
        <a:p>
          <a:pPr algn="ctr"/>
          <a:endParaRPr lang="en-US"/>
        </a:p>
      </dgm:t>
    </dgm:pt>
    <dgm:pt modelId="{81AF1FE6-B44C-4D56-AFFB-3B05537E0957}" type="sibTrans" cxnId="{4827CD9B-0492-4C44-8A27-0E5F91341C17}">
      <dgm:prSet/>
      <dgm:spPr/>
      <dgm:t>
        <a:bodyPr/>
        <a:lstStyle/>
        <a:p>
          <a:pPr algn="ctr"/>
          <a:endParaRPr lang="en-US"/>
        </a:p>
      </dgm:t>
    </dgm:pt>
    <dgm:pt modelId="{F1C9A5C4-DE5B-4333-8324-F1729B7931C0}" type="pres">
      <dgm:prSet presAssocID="{957037E1-C2B1-49DE-862B-9BA6F12F47F2}" presName="compositeShape" presStyleCnt="0">
        <dgm:presLayoutVars>
          <dgm:chMax val="7"/>
          <dgm:dir/>
          <dgm:resizeHandles val="exact"/>
        </dgm:presLayoutVars>
      </dgm:prSet>
      <dgm:spPr/>
    </dgm:pt>
    <dgm:pt modelId="{48C225F2-708D-448A-8E90-B96FA55D1D87}" type="pres">
      <dgm:prSet presAssocID="{957037E1-C2B1-49DE-862B-9BA6F12F47F2}" presName="wedge1" presStyleLbl="node1" presStyleIdx="0" presStyleCnt="5"/>
      <dgm:spPr/>
    </dgm:pt>
    <dgm:pt modelId="{B3BD81D4-4126-4F6D-94B9-09643388654B}" type="pres">
      <dgm:prSet presAssocID="{957037E1-C2B1-49DE-862B-9BA6F12F47F2}" presName="dummy1a" presStyleCnt="0"/>
      <dgm:spPr/>
    </dgm:pt>
    <dgm:pt modelId="{7E8D8793-519F-4FCF-82D1-41CA25ABA64D}" type="pres">
      <dgm:prSet presAssocID="{957037E1-C2B1-49DE-862B-9BA6F12F47F2}" presName="dummy1b" presStyleCnt="0"/>
      <dgm:spPr/>
    </dgm:pt>
    <dgm:pt modelId="{0921F403-1438-4D4F-B5F4-C4C2781D5BA5}" type="pres">
      <dgm:prSet presAssocID="{957037E1-C2B1-49DE-862B-9BA6F12F47F2}" presName="wedge1Tx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ACA5089B-1E33-4775-B498-7CA8ABB3AC1E}" type="pres">
      <dgm:prSet presAssocID="{957037E1-C2B1-49DE-862B-9BA6F12F47F2}" presName="wedge2" presStyleLbl="node1" presStyleIdx="1" presStyleCnt="5"/>
      <dgm:spPr/>
    </dgm:pt>
    <dgm:pt modelId="{E6D99EC5-91EF-4E7C-BDCD-6134EFF977DA}" type="pres">
      <dgm:prSet presAssocID="{957037E1-C2B1-49DE-862B-9BA6F12F47F2}" presName="dummy2a" presStyleCnt="0"/>
      <dgm:spPr/>
    </dgm:pt>
    <dgm:pt modelId="{E9590FA7-0942-4BFB-8384-54F33385C70A}" type="pres">
      <dgm:prSet presAssocID="{957037E1-C2B1-49DE-862B-9BA6F12F47F2}" presName="dummy2b" presStyleCnt="0"/>
      <dgm:spPr/>
    </dgm:pt>
    <dgm:pt modelId="{E3A21D6D-14EE-473A-86CE-D7564B1BA223}" type="pres">
      <dgm:prSet presAssocID="{957037E1-C2B1-49DE-862B-9BA6F12F47F2}" presName="wedge2Tx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19F99117-E0EE-4424-BFD0-3A3E3195BAF9}" type="pres">
      <dgm:prSet presAssocID="{957037E1-C2B1-49DE-862B-9BA6F12F47F2}" presName="wedge3" presStyleLbl="node1" presStyleIdx="2" presStyleCnt="5"/>
      <dgm:spPr/>
    </dgm:pt>
    <dgm:pt modelId="{C730E7CB-9967-496E-8B03-7D2534D3FC13}" type="pres">
      <dgm:prSet presAssocID="{957037E1-C2B1-49DE-862B-9BA6F12F47F2}" presName="dummy3a" presStyleCnt="0"/>
      <dgm:spPr/>
    </dgm:pt>
    <dgm:pt modelId="{2F7031BA-B834-4408-8990-51B1A09DBC4D}" type="pres">
      <dgm:prSet presAssocID="{957037E1-C2B1-49DE-862B-9BA6F12F47F2}" presName="dummy3b" presStyleCnt="0"/>
      <dgm:spPr/>
    </dgm:pt>
    <dgm:pt modelId="{91AF2623-A118-4672-BAAA-CF2218576C40}" type="pres">
      <dgm:prSet presAssocID="{957037E1-C2B1-49DE-862B-9BA6F12F47F2}" presName="wedge3Tx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7E97C035-0EA1-4E3E-8235-95FDAC7DBF7C}" type="pres">
      <dgm:prSet presAssocID="{957037E1-C2B1-49DE-862B-9BA6F12F47F2}" presName="wedge4" presStyleLbl="node1" presStyleIdx="3" presStyleCnt="5"/>
      <dgm:spPr/>
    </dgm:pt>
    <dgm:pt modelId="{B5EF8FDA-92DD-4883-B5C1-738ADDD3D802}" type="pres">
      <dgm:prSet presAssocID="{957037E1-C2B1-49DE-862B-9BA6F12F47F2}" presName="dummy4a" presStyleCnt="0"/>
      <dgm:spPr/>
    </dgm:pt>
    <dgm:pt modelId="{E4BDD9D7-E302-4D8B-9124-6C32971E2DAA}" type="pres">
      <dgm:prSet presAssocID="{957037E1-C2B1-49DE-862B-9BA6F12F47F2}" presName="dummy4b" presStyleCnt="0"/>
      <dgm:spPr/>
    </dgm:pt>
    <dgm:pt modelId="{C70E2CD3-ADA3-4E3F-AA4B-4F4359E29E80}" type="pres">
      <dgm:prSet presAssocID="{957037E1-C2B1-49DE-862B-9BA6F12F47F2}" presName="wedge4Tx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A9B38AD1-EDC2-4048-9137-B008573156F7}" type="pres">
      <dgm:prSet presAssocID="{957037E1-C2B1-49DE-862B-9BA6F12F47F2}" presName="wedge5" presStyleLbl="node1" presStyleIdx="4" presStyleCnt="5"/>
      <dgm:spPr/>
    </dgm:pt>
    <dgm:pt modelId="{1A5DAB62-8EF9-48BB-9140-36696A4FB54D}" type="pres">
      <dgm:prSet presAssocID="{957037E1-C2B1-49DE-862B-9BA6F12F47F2}" presName="dummy5a" presStyleCnt="0"/>
      <dgm:spPr/>
    </dgm:pt>
    <dgm:pt modelId="{588D9E68-2BC4-4B6E-9D07-F16342F925E3}" type="pres">
      <dgm:prSet presAssocID="{957037E1-C2B1-49DE-862B-9BA6F12F47F2}" presName="dummy5b" presStyleCnt="0"/>
      <dgm:spPr/>
    </dgm:pt>
    <dgm:pt modelId="{CE56C02B-A346-494C-9440-330B44E46AC4}" type="pres">
      <dgm:prSet presAssocID="{957037E1-C2B1-49DE-862B-9BA6F12F47F2}" presName="wedge5Tx" presStyleLbl="node1" presStyleIdx="4" presStyleCnt="5">
        <dgm:presLayoutVars>
          <dgm:chMax val="0"/>
          <dgm:chPref val="0"/>
          <dgm:bulletEnabled val="1"/>
        </dgm:presLayoutVars>
      </dgm:prSet>
      <dgm:spPr/>
    </dgm:pt>
    <dgm:pt modelId="{E570D9C0-82A7-46D9-A1D8-A8306BB50DEE}" type="pres">
      <dgm:prSet presAssocID="{B8720DBF-5A85-4FF8-94BF-C7AD520DC69C}" presName="arrowWedge1" presStyleLbl="fgSibTrans2D1" presStyleIdx="0" presStyleCnt="5"/>
      <dgm:spPr/>
    </dgm:pt>
    <dgm:pt modelId="{BC37437D-FE27-432D-95BC-CDD5F6B7D7BC}" type="pres">
      <dgm:prSet presAssocID="{D1F14918-6FDA-46A5-A787-394D35A4A3CA}" presName="arrowWedge2" presStyleLbl="fgSibTrans2D1" presStyleIdx="1" presStyleCnt="5"/>
      <dgm:spPr/>
    </dgm:pt>
    <dgm:pt modelId="{09D686FE-A765-4730-98B7-B450A944F5B3}" type="pres">
      <dgm:prSet presAssocID="{76CEB7A4-76AE-483A-9E7E-93D4A604FD63}" presName="arrowWedge3" presStyleLbl="fgSibTrans2D1" presStyleIdx="2" presStyleCnt="5"/>
      <dgm:spPr/>
    </dgm:pt>
    <dgm:pt modelId="{02AFEE63-C5C5-415E-B98E-DC78038E7604}" type="pres">
      <dgm:prSet presAssocID="{81AF1FE6-B44C-4D56-AFFB-3B05537E0957}" presName="arrowWedge4" presStyleLbl="fgSibTrans2D1" presStyleIdx="3" presStyleCnt="5"/>
      <dgm:spPr/>
    </dgm:pt>
    <dgm:pt modelId="{49858802-D8F5-489C-BEA9-112823862183}" type="pres">
      <dgm:prSet presAssocID="{F4CE4227-B5D3-4822-BCF5-2D437341C8C6}" presName="arrowWedge5" presStyleLbl="fgSibTrans2D1" presStyleIdx="4" presStyleCnt="5"/>
      <dgm:spPr/>
    </dgm:pt>
  </dgm:ptLst>
  <dgm:cxnLst>
    <dgm:cxn modelId="{CCC7B20E-EA3C-4AC3-89CB-A8C1BF9D4D37}" type="presOf" srcId="{1A00F7E7-E105-4EFC-B6E1-E9D31BD24ABF}" destId="{A9B38AD1-EDC2-4048-9137-B008573156F7}" srcOrd="0" destOrd="0" presId="urn:microsoft.com/office/officeart/2005/8/layout/cycle8"/>
    <dgm:cxn modelId="{F3A7821A-414B-417B-946E-B9AE8F1E5DCA}" srcId="{957037E1-C2B1-49DE-862B-9BA6F12F47F2}" destId="{C4097EF0-1115-4C3E-9E6C-59AC9E1D2B6A}" srcOrd="1" destOrd="0" parTransId="{4439D047-B646-40FD-B54E-B8019C476F25}" sibTransId="{D1F14918-6FDA-46A5-A787-394D35A4A3CA}"/>
    <dgm:cxn modelId="{2B03FA24-2110-4D99-91D6-6E25A20011CA}" type="presOf" srcId="{957037E1-C2B1-49DE-862B-9BA6F12F47F2}" destId="{F1C9A5C4-DE5B-4333-8324-F1729B7931C0}" srcOrd="0" destOrd="0" presId="urn:microsoft.com/office/officeart/2005/8/layout/cycle8"/>
    <dgm:cxn modelId="{8A429128-84E2-430B-8D73-BAEC2A7E4F1B}" type="presOf" srcId="{8AD121C6-8CC4-40FE-985C-DADD954583AB}" destId="{19F99117-E0EE-4424-BFD0-3A3E3195BAF9}" srcOrd="0" destOrd="0" presId="urn:microsoft.com/office/officeart/2005/8/layout/cycle8"/>
    <dgm:cxn modelId="{F1ACCB2B-3B2B-4779-9333-A81483968326}" type="presOf" srcId="{C4097EF0-1115-4C3E-9E6C-59AC9E1D2B6A}" destId="{E3A21D6D-14EE-473A-86CE-D7564B1BA223}" srcOrd="1" destOrd="0" presId="urn:microsoft.com/office/officeart/2005/8/layout/cycle8"/>
    <dgm:cxn modelId="{D033AA2C-9831-4C82-BF6A-2E91A1738130}" type="presOf" srcId="{1A00F7E7-E105-4EFC-B6E1-E9D31BD24ABF}" destId="{CE56C02B-A346-494C-9440-330B44E46AC4}" srcOrd="1" destOrd="0" presId="urn:microsoft.com/office/officeart/2005/8/layout/cycle8"/>
    <dgm:cxn modelId="{1580E869-B667-4E57-A566-9E483E630647}" srcId="{957037E1-C2B1-49DE-862B-9BA6F12F47F2}" destId="{1A00F7E7-E105-4EFC-B6E1-E9D31BD24ABF}" srcOrd="4" destOrd="0" parTransId="{C16636AF-6133-4C3A-ADCD-1BCA89A7E3F7}" sibTransId="{F4CE4227-B5D3-4822-BCF5-2D437341C8C6}"/>
    <dgm:cxn modelId="{5C41126C-C73C-43CC-9A41-4A355BECDDF6}" srcId="{957037E1-C2B1-49DE-862B-9BA6F12F47F2}" destId="{1C3D85E0-1A84-4FD2-ACFE-9377B6B0826C}" srcOrd="0" destOrd="0" parTransId="{8C726E8C-01DD-42C4-8FF7-C86D0CA74F97}" sibTransId="{B8720DBF-5A85-4FF8-94BF-C7AD520DC69C}"/>
    <dgm:cxn modelId="{1E7AEB6D-2BFD-46BE-98B3-8F31E0F3F18F}" type="presOf" srcId="{8AD121C6-8CC4-40FE-985C-DADD954583AB}" destId="{91AF2623-A118-4672-BAAA-CF2218576C40}" srcOrd="1" destOrd="0" presId="urn:microsoft.com/office/officeart/2005/8/layout/cycle8"/>
    <dgm:cxn modelId="{8417B050-A08E-40AC-8F75-7C7213D6D3FF}" type="presOf" srcId="{1CEB0E05-D5B0-489C-8E91-CDFFF8D2ED5D}" destId="{7E97C035-0EA1-4E3E-8235-95FDAC7DBF7C}" srcOrd="0" destOrd="0" presId="urn:microsoft.com/office/officeart/2005/8/layout/cycle8"/>
    <dgm:cxn modelId="{989F9C7F-334D-45E3-84B6-604C4F4F1F9B}" type="presOf" srcId="{1C3D85E0-1A84-4FD2-ACFE-9377B6B0826C}" destId="{48C225F2-708D-448A-8E90-B96FA55D1D87}" srcOrd="0" destOrd="0" presId="urn:microsoft.com/office/officeart/2005/8/layout/cycle8"/>
    <dgm:cxn modelId="{D0D73284-E93D-40D5-BE45-320BB984784C}" type="presOf" srcId="{C4097EF0-1115-4C3E-9E6C-59AC9E1D2B6A}" destId="{ACA5089B-1E33-4775-B498-7CA8ABB3AC1E}" srcOrd="0" destOrd="0" presId="urn:microsoft.com/office/officeart/2005/8/layout/cycle8"/>
    <dgm:cxn modelId="{4827CD9B-0492-4C44-8A27-0E5F91341C17}" srcId="{957037E1-C2B1-49DE-862B-9BA6F12F47F2}" destId="{1CEB0E05-D5B0-489C-8E91-CDFFF8D2ED5D}" srcOrd="3" destOrd="0" parTransId="{B61BFD53-DE81-491E-917C-36D87004B2D9}" sibTransId="{81AF1FE6-B44C-4D56-AFFB-3B05537E0957}"/>
    <dgm:cxn modelId="{06016FAF-51F7-4930-A4A4-A4A43D596719}" type="presOf" srcId="{1C3D85E0-1A84-4FD2-ACFE-9377B6B0826C}" destId="{0921F403-1438-4D4F-B5F4-C4C2781D5BA5}" srcOrd="1" destOrd="0" presId="urn:microsoft.com/office/officeart/2005/8/layout/cycle8"/>
    <dgm:cxn modelId="{D02E4FDB-13C4-49B2-A2D3-EB10877ED50D}" srcId="{957037E1-C2B1-49DE-862B-9BA6F12F47F2}" destId="{8AD121C6-8CC4-40FE-985C-DADD954583AB}" srcOrd="2" destOrd="0" parTransId="{CB24966D-63EE-4047-A444-99FBD61CA12F}" sibTransId="{76CEB7A4-76AE-483A-9E7E-93D4A604FD63}"/>
    <dgm:cxn modelId="{D430D1EE-9694-4069-B7C5-221262D29CDA}" type="presOf" srcId="{1CEB0E05-D5B0-489C-8E91-CDFFF8D2ED5D}" destId="{C70E2CD3-ADA3-4E3F-AA4B-4F4359E29E80}" srcOrd="1" destOrd="0" presId="urn:microsoft.com/office/officeart/2005/8/layout/cycle8"/>
    <dgm:cxn modelId="{1244DDA1-CC1A-4A14-8BFB-4262B2A847BC}" type="presParOf" srcId="{F1C9A5C4-DE5B-4333-8324-F1729B7931C0}" destId="{48C225F2-708D-448A-8E90-B96FA55D1D87}" srcOrd="0" destOrd="0" presId="urn:microsoft.com/office/officeart/2005/8/layout/cycle8"/>
    <dgm:cxn modelId="{90F4D005-83A3-457F-843C-8544028BCB21}" type="presParOf" srcId="{F1C9A5C4-DE5B-4333-8324-F1729B7931C0}" destId="{B3BD81D4-4126-4F6D-94B9-09643388654B}" srcOrd="1" destOrd="0" presId="urn:microsoft.com/office/officeart/2005/8/layout/cycle8"/>
    <dgm:cxn modelId="{B135908C-8E18-4E6D-8DBD-F7455DF633C4}" type="presParOf" srcId="{F1C9A5C4-DE5B-4333-8324-F1729B7931C0}" destId="{7E8D8793-519F-4FCF-82D1-41CA25ABA64D}" srcOrd="2" destOrd="0" presId="urn:microsoft.com/office/officeart/2005/8/layout/cycle8"/>
    <dgm:cxn modelId="{F52B65D6-EAF0-4E7A-9E1A-723458A35451}" type="presParOf" srcId="{F1C9A5C4-DE5B-4333-8324-F1729B7931C0}" destId="{0921F403-1438-4D4F-B5F4-C4C2781D5BA5}" srcOrd="3" destOrd="0" presId="urn:microsoft.com/office/officeart/2005/8/layout/cycle8"/>
    <dgm:cxn modelId="{4B829397-129C-4C39-895C-CB1D4CC0C16D}" type="presParOf" srcId="{F1C9A5C4-DE5B-4333-8324-F1729B7931C0}" destId="{ACA5089B-1E33-4775-B498-7CA8ABB3AC1E}" srcOrd="4" destOrd="0" presId="urn:microsoft.com/office/officeart/2005/8/layout/cycle8"/>
    <dgm:cxn modelId="{234B602F-0A63-4737-9706-4C82C387C872}" type="presParOf" srcId="{F1C9A5C4-DE5B-4333-8324-F1729B7931C0}" destId="{E6D99EC5-91EF-4E7C-BDCD-6134EFF977DA}" srcOrd="5" destOrd="0" presId="urn:microsoft.com/office/officeart/2005/8/layout/cycle8"/>
    <dgm:cxn modelId="{DEB3A414-DE37-44C6-8AC6-C2B7D27D3001}" type="presParOf" srcId="{F1C9A5C4-DE5B-4333-8324-F1729B7931C0}" destId="{E9590FA7-0942-4BFB-8384-54F33385C70A}" srcOrd="6" destOrd="0" presId="urn:microsoft.com/office/officeart/2005/8/layout/cycle8"/>
    <dgm:cxn modelId="{6F1BD058-B24A-487C-B181-D140E13251B4}" type="presParOf" srcId="{F1C9A5C4-DE5B-4333-8324-F1729B7931C0}" destId="{E3A21D6D-14EE-473A-86CE-D7564B1BA223}" srcOrd="7" destOrd="0" presId="urn:microsoft.com/office/officeart/2005/8/layout/cycle8"/>
    <dgm:cxn modelId="{89DF41AF-E5AF-4D8F-BB5D-D8783E1998D2}" type="presParOf" srcId="{F1C9A5C4-DE5B-4333-8324-F1729B7931C0}" destId="{19F99117-E0EE-4424-BFD0-3A3E3195BAF9}" srcOrd="8" destOrd="0" presId="urn:microsoft.com/office/officeart/2005/8/layout/cycle8"/>
    <dgm:cxn modelId="{EB7D8435-916E-4DAA-9BD1-6243F762EE09}" type="presParOf" srcId="{F1C9A5C4-DE5B-4333-8324-F1729B7931C0}" destId="{C730E7CB-9967-496E-8B03-7D2534D3FC13}" srcOrd="9" destOrd="0" presId="urn:microsoft.com/office/officeart/2005/8/layout/cycle8"/>
    <dgm:cxn modelId="{98E8F610-5EB2-475C-A97E-2FE23F517C39}" type="presParOf" srcId="{F1C9A5C4-DE5B-4333-8324-F1729B7931C0}" destId="{2F7031BA-B834-4408-8990-51B1A09DBC4D}" srcOrd="10" destOrd="0" presId="urn:microsoft.com/office/officeart/2005/8/layout/cycle8"/>
    <dgm:cxn modelId="{B1A6F697-2A0B-44F1-A5A2-94D9C95BD250}" type="presParOf" srcId="{F1C9A5C4-DE5B-4333-8324-F1729B7931C0}" destId="{91AF2623-A118-4672-BAAA-CF2218576C40}" srcOrd="11" destOrd="0" presId="urn:microsoft.com/office/officeart/2005/8/layout/cycle8"/>
    <dgm:cxn modelId="{E22FF409-50AC-41F3-9D05-3EB608517228}" type="presParOf" srcId="{F1C9A5C4-DE5B-4333-8324-F1729B7931C0}" destId="{7E97C035-0EA1-4E3E-8235-95FDAC7DBF7C}" srcOrd="12" destOrd="0" presId="urn:microsoft.com/office/officeart/2005/8/layout/cycle8"/>
    <dgm:cxn modelId="{0CF9D615-D39A-4B47-B1ED-D66DAD6020CD}" type="presParOf" srcId="{F1C9A5C4-DE5B-4333-8324-F1729B7931C0}" destId="{B5EF8FDA-92DD-4883-B5C1-738ADDD3D802}" srcOrd="13" destOrd="0" presId="urn:microsoft.com/office/officeart/2005/8/layout/cycle8"/>
    <dgm:cxn modelId="{81EF27C9-7C63-488D-8397-7371FB2168B9}" type="presParOf" srcId="{F1C9A5C4-DE5B-4333-8324-F1729B7931C0}" destId="{E4BDD9D7-E302-4D8B-9124-6C32971E2DAA}" srcOrd="14" destOrd="0" presId="urn:microsoft.com/office/officeart/2005/8/layout/cycle8"/>
    <dgm:cxn modelId="{DFF73A8D-6E78-40C0-92BD-236D74391A03}" type="presParOf" srcId="{F1C9A5C4-DE5B-4333-8324-F1729B7931C0}" destId="{C70E2CD3-ADA3-4E3F-AA4B-4F4359E29E80}" srcOrd="15" destOrd="0" presId="urn:microsoft.com/office/officeart/2005/8/layout/cycle8"/>
    <dgm:cxn modelId="{4FE8F49B-4D4D-4E7E-A57B-FA14D199A808}" type="presParOf" srcId="{F1C9A5C4-DE5B-4333-8324-F1729B7931C0}" destId="{A9B38AD1-EDC2-4048-9137-B008573156F7}" srcOrd="16" destOrd="0" presId="urn:microsoft.com/office/officeart/2005/8/layout/cycle8"/>
    <dgm:cxn modelId="{BD31C872-8E8E-43DE-8519-20A13CF25F1F}" type="presParOf" srcId="{F1C9A5C4-DE5B-4333-8324-F1729B7931C0}" destId="{1A5DAB62-8EF9-48BB-9140-36696A4FB54D}" srcOrd="17" destOrd="0" presId="urn:microsoft.com/office/officeart/2005/8/layout/cycle8"/>
    <dgm:cxn modelId="{C1993426-DE8A-4E26-A526-8F2804E2278A}" type="presParOf" srcId="{F1C9A5C4-DE5B-4333-8324-F1729B7931C0}" destId="{588D9E68-2BC4-4B6E-9D07-F16342F925E3}" srcOrd="18" destOrd="0" presId="urn:microsoft.com/office/officeart/2005/8/layout/cycle8"/>
    <dgm:cxn modelId="{D0C49960-52E1-4033-ACD8-7A24405C2BFE}" type="presParOf" srcId="{F1C9A5C4-DE5B-4333-8324-F1729B7931C0}" destId="{CE56C02B-A346-494C-9440-330B44E46AC4}" srcOrd="19" destOrd="0" presId="urn:microsoft.com/office/officeart/2005/8/layout/cycle8"/>
    <dgm:cxn modelId="{82FF3CEC-9710-4705-84DD-AC99694F686F}" type="presParOf" srcId="{F1C9A5C4-DE5B-4333-8324-F1729B7931C0}" destId="{E570D9C0-82A7-46D9-A1D8-A8306BB50DEE}" srcOrd="20" destOrd="0" presId="urn:microsoft.com/office/officeart/2005/8/layout/cycle8"/>
    <dgm:cxn modelId="{5680C63A-8A54-4A8B-AC4D-45BB9C9FE9B1}" type="presParOf" srcId="{F1C9A5C4-DE5B-4333-8324-F1729B7931C0}" destId="{BC37437D-FE27-432D-95BC-CDD5F6B7D7BC}" srcOrd="21" destOrd="0" presId="urn:microsoft.com/office/officeart/2005/8/layout/cycle8"/>
    <dgm:cxn modelId="{78145B53-72D3-43DB-BBD4-58E2F2220B8A}" type="presParOf" srcId="{F1C9A5C4-DE5B-4333-8324-F1729B7931C0}" destId="{09D686FE-A765-4730-98B7-B450A944F5B3}" srcOrd="22" destOrd="0" presId="urn:microsoft.com/office/officeart/2005/8/layout/cycle8"/>
    <dgm:cxn modelId="{7690E428-64E7-4E71-B221-413CEADDF6BA}" type="presParOf" srcId="{F1C9A5C4-DE5B-4333-8324-F1729B7931C0}" destId="{02AFEE63-C5C5-415E-B98E-DC78038E7604}" srcOrd="23" destOrd="0" presId="urn:microsoft.com/office/officeart/2005/8/layout/cycle8"/>
    <dgm:cxn modelId="{C8BAD7CC-AE06-4A08-8B1D-438DA6C71B80}" type="presParOf" srcId="{F1C9A5C4-DE5B-4333-8324-F1729B7931C0}" destId="{49858802-D8F5-489C-BEA9-112823862183}" srcOrd="24" destOrd="0" presId="urn:microsoft.com/office/officeart/2005/8/layout/cycle8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499F78D-48E8-4FF4-BABB-D13183D90634}" type="doc">
      <dgm:prSet loTypeId="urn:microsoft.com/office/officeart/2005/8/layout/radial3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33ECAD4A-CA7F-442D-B3DC-DD30E9EC09D8}">
      <dgm:prSet phldrT="[Text]"/>
      <dgm:spPr/>
      <dgm:t>
        <a:bodyPr/>
        <a:lstStyle/>
        <a:p>
          <a:r>
            <a:rPr lang="en-US"/>
            <a:t>Elements of the Minutes of Meetings</a:t>
          </a:r>
        </a:p>
      </dgm:t>
    </dgm:pt>
    <dgm:pt modelId="{93C890E7-2F35-4375-9964-0D815322E792}" type="parTrans" cxnId="{228652BC-ACFA-4749-852A-6CE6A30135CF}">
      <dgm:prSet/>
      <dgm:spPr/>
      <dgm:t>
        <a:bodyPr/>
        <a:lstStyle/>
        <a:p>
          <a:endParaRPr lang="en-US"/>
        </a:p>
      </dgm:t>
    </dgm:pt>
    <dgm:pt modelId="{D28EB072-AA32-4F5A-A668-A4F4B6248747}" type="sibTrans" cxnId="{228652BC-ACFA-4749-852A-6CE6A30135CF}">
      <dgm:prSet/>
      <dgm:spPr/>
      <dgm:t>
        <a:bodyPr/>
        <a:lstStyle/>
        <a:p>
          <a:endParaRPr lang="en-US"/>
        </a:p>
      </dgm:t>
    </dgm:pt>
    <dgm:pt modelId="{605AA05A-7CBC-4F7F-84BC-280CA2C0EB6B}">
      <dgm:prSet phldrT="[Text]"/>
      <dgm:spPr/>
      <dgm:t>
        <a:bodyPr/>
        <a:lstStyle/>
        <a:p>
          <a:r>
            <a:rPr lang="en-US"/>
            <a:t>Time, Date, and Location</a:t>
          </a:r>
        </a:p>
      </dgm:t>
    </dgm:pt>
    <dgm:pt modelId="{9A0CD620-BDB1-41BB-82D0-555F943E02D9}" type="parTrans" cxnId="{930520C1-B00D-4D76-95E6-415B3618C268}">
      <dgm:prSet/>
      <dgm:spPr/>
      <dgm:t>
        <a:bodyPr/>
        <a:lstStyle/>
        <a:p>
          <a:endParaRPr lang="en-US"/>
        </a:p>
      </dgm:t>
    </dgm:pt>
    <dgm:pt modelId="{6EA3AE57-966A-439C-AFD0-D471F6388B57}" type="sibTrans" cxnId="{930520C1-B00D-4D76-95E6-415B3618C268}">
      <dgm:prSet/>
      <dgm:spPr/>
      <dgm:t>
        <a:bodyPr/>
        <a:lstStyle/>
        <a:p>
          <a:endParaRPr lang="en-US"/>
        </a:p>
      </dgm:t>
    </dgm:pt>
    <dgm:pt modelId="{BF0A3F0E-DE84-4312-A0BD-F9204C181A27}">
      <dgm:prSet phldrT="[Text]"/>
      <dgm:spPr/>
      <dgm:t>
        <a:bodyPr/>
        <a:lstStyle/>
        <a:p>
          <a:r>
            <a:rPr lang="en-US"/>
            <a:t>Attendes</a:t>
          </a:r>
        </a:p>
      </dgm:t>
    </dgm:pt>
    <dgm:pt modelId="{626B7CA0-5254-483D-9B01-E20368B39131}" type="parTrans" cxnId="{309BB166-FD78-4C01-A9E6-2A2BCF8C9EC0}">
      <dgm:prSet/>
      <dgm:spPr/>
      <dgm:t>
        <a:bodyPr/>
        <a:lstStyle/>
        <a:p>
          <a:endParaRPr lang="en-US"/>
        </a:p>
      </dgm:t>
    </dgm:pt>
    <dgm:pt modelId="{B36453B4-0A2E-4EF2-B6D9-7312B442F144}" type="sibTrans" cxnId="{309BB166-FD78-4C01-A9E6-2A2BCF8C9EC0}">
      <dgm:prSet/>
      <dgm:spPr/>
      <dgm:t>
        <a:bodyPr/>
        <a:lstStyle/>
        <a:p>
          <a:endParaRPr lang="en-US"/>
        </a:p>
      </dgm:t>
    </dgm:pt>
    <dgm:pt modelId="{6FBB0B9C-8FC7-486E-B2D4-E447C87CB0C2}">
      <dgm:prSet phldrT="[Text]"/>
      <dgm:spPr/>
      <dgm:t>
        <a:bodyPr/>
        <a:lstStyle/>
        <a:p>
          <a:r>
            <a:rPr lang="en-US"/>
            <a:t>Approval of Previous Minutes</a:t>
          </a:r>
        </a:p>
      </dgm:t>
    </dgm:pt>
    <dgm:pt modelId="{CB47537F-7BAE-4D1F-BCBB-A03B19EC28CF}" type="parTrans" cxnId="{45D7477E-AB2A-46DA-B257-DAAD6E9CA5EF}">
      <dgm:prSet/>
      <dgm:spPr/>
      <dgm:t>
        <a:bodyPr/>
        <a:lstStyle/>
        <a:p>
          <a:endParaRPr lang="en-US"/>
        </a:p>
      </dgm:t>
    </dgm:pt>
    <dgm:pt modelId="{9C8E051E-0855-431A-8AB7-BEA33BC975A9}" type="sibTrans" cxnId="{45D7477E-AB2A-46DA-B257-DAAD6E9CA5EF}">
      <dgm:prSet/>
      <dgm:spPr/>
      <dgm:t>
        <a:bodyPr/>
        <a:lstStyle/>
        <a:p>
          <a:endParaRPr lang="en-US"/>
        </a:p>
      </dgm:t>
    </dgm:pt>
    <dgm:pt modelId="{2DB4448E-9B6C-466A-8694-2BBB7E20BFB9}">
      <dgm:prSet phldrT="[Text]"/>
      <dgm:spPr/>
      <dgm:t>
        <a:bodyPr/>
        <a:lstStyle/>
        <a:p>
          <a:r>
            <a:rPr lang="en-US"/>
            <a:t>Actions Items</a:t>
          </a:r>
        </a:p>
      </dgm:t>
    </dgm:pt>
    <dgm:pt modelId="{9F25D33C-A957-4FB7-BFEA-80030AEE73CD}" type="parTrans" cxnId="{1B11CF60-9693-498F-A4FD-2E9FB0E2692B}">
      <dgm:prSet/>
      <dgm:spPr/>
      <dgm:t>
        <a:bodyPr/>
        <a:lstStyle/>
        <a:p>
          <a:endParaRPr lang="en-US"/>
        </a:p>
      </dgm:t>
    </dgm:pt>
    <dgm:pt modelId="{34B604C6-09DD-470F-B25C-B09A2BA96441}" type="sibTrans" cxnId="{1B11CF60-9693-498F-A4FD-2E9FB0E2692B}">
      <dgm:prSet/>
      <dgm:spPr/>
      <dgm:t>
        <a:bodyPr/>
        <a:lstStyle/>
        <a:p>
          <a:endParaRPr lang="en-US"/>
        </a:p>
      </dgm:t>
    </dgm:pt>
    <dgm:pt modelId="{181A3110-1FB2-4609-AB72-E576631125C1}">
      <dgm:prSet phldrT="[Text]"/>
      <dgm:spPr/>
      <dgm:t>
        <a:bodyPr/>
        <a:lstStyle/>
        <a:p>
          <a:r>
            <a:rPr lang="en-US"/>
            <a:t>Announcements</a:t>
          </a:r>
        </a:p>
      </dgm:t>
    </dgm:pt>
    <dgm:pt modelId="{E3A07A89-25D0-4BA7-94C2-854BCD7D94D2}" type="parTrans" cxnId="{5D83D69E-84B0-4E93-B931-33CCE56FA296}">
      <dgm:prSet/>
      <dgm:spPr/>
      <dgm:t>
        <a:bodyPr/>
        <a:lstStyle/>
        <a:p>
          <a:endParaRPr lang="en-US"/>
        </a:p>
      </dgm:t>
    </dgm:pt>
    <dgm:pt modelId="{B4CC48B9-C284-4F5E-9A0F-ECD8566D1876}" type="sibTrans" cxnId="{5D83D69E-84B0-4E93-B931-33CCE56FA296}">
      <dgm:prSet/>
      <dgm:spPr/>
      <dgm:t>
        <a:bodyPr/>
        <a:lstStyle/>
        <a:p>
          <a:endParaRPr lang="en-US"/>
        </a:p>
      </dgm:t>
    </dgm:pt>
    <dgm:pt modelId="{2C9EC750-5F84-4324-987D-73668B9DF76E}">
      <dgm:prSet phldrT="[Text]"/>
      <dgm:spPr/>
      <dgm:t>
        <a:bodyPr/>
        <a:lstStyle/>
        <a:p>
          <a:r>
            <a:rPr lang="en-US"/>
            <a:t>Next Meeting Date</a:t>
          </a:r>
        </a:p>
      </dgm:t>
    </dgm:pt>
    <dgm:pt modelId="{BBFD4DAF-F9C6-4CF5-90AF-DCCA7EEEE774}" type="parTrans" cxnId="{50C776EC-5341-4768-8F80-12647A6B7572}">
      <dgm:prSet/>
      <dgm:spPr/>
      <dgm:t>
        <a:bodyPr/>
        <a:lstStyle/>
        <a:p>
          <a:endParaRPr lang="en-US"/>
        </a:p>
      </dgm:t>
    </dgm:pt>
    <dgm:pt modelId="{1B09739B-B14B-492D-B5F2-B92DFF2209A0}" type="sibTrans" cxnId="{50C776EC-5341-4768-8F80-12647A6B7572}">
      <dgm:prSet/>
      <dgm:spPr/>
      <dgm:t>
        <a:bodyPr/>
        <a:lstStyle/>
        <a:p>
          <a:endParaRPr lang="en-US"/>
        </a:p>
      </dgm:t>
    </dgm:pt>
    <dgm:pt modelId="{D8A68D0E-6866-4FEC-B66D-E300FB73491A}">
      <dgm:prSet phldrT="[Text]"/>
      <dgm:spPr/>
      <dgm:t>
        <a:bodyPr/>
        <a:lstStyle/>
        <a:p>
          <a:r>
            <a:rPr lang="en-US"/>
            <a:t>Approval Signature</a:t>
          </a:r>
        </a:p>
      </dgm:t>
    </dgm:pt>
    <dgm:pt modelId="{0C41A83B-9A74-46EE-B5E6-51492A72414A}" type="parTrans" cxnId="{1906F507-F504-49EA-9852-48D7F2FB4896}">
      <dgm:prSet/>
      <dgm:spPr/>
      <dgm:t>
        <a:bodyPr/>
        <a:lstStyle/>
        <a:p>
          <a:endParaRPr lang="en-US"/>
        </a:p>
      </dgm:t>
    </dgm:pt>
    <dgm:pt modelId="{849A4EFB-67A2-4B43-BBE9-5F004EB1FCB8}" type="sibTrans" cxnId="{1906F507-F504-49EA-9852-48D7F2FB4896}">
      <dgm:prSet/>
      <dgm:spPr/>
      <dgm:t>
        <a:bodyPr/>
        <a:lstStyle/>
        <a:p>
          <a:endParaRPr lang="en-US"/>
        </a:p>
      </dgm:t>
    </dgm:pt>
    <dgm:pt modelId="{AFC15316-F929-4CB8-B0A9-B1CEF5B7E110}" type="pres">
      <dgm:prSet presAssocID="{B499F78D-48E8-4FF4-BABB-D13183D90634}" presName="composite" presStyleCnt="0">
        <dgm:presLayoutVars>
          <dgm:chMax val="1"/>
          <dgm:dir/>
          <dgm:resizeHandles val="exact"/>
        </dgm:presLayoutVars>
      </dgm:prSet>
      <dgm:spPr/>
    </dgm:pt>
    <dgm:pt modelId="{69E9AD63-CBB8-4B28-9C03-3C178DE3A893}" type="pres">
      <dgm:prSet presAssocID="{B499F78D-48E8-4FF4-BABB-D13183D90634}" presName="radial" presStyleCnt="0">
        <dgm:presLayoutVars>
          <dgm:animLvl val="ctr"/>
        </dgm:presLayoutVars>
      </dgm:prSet>
      <dgm:spPr/>
    </dgm:pt>
    <dgm:pt modelId="{84A5D522-9B71-4AE9-AC0C-CE09E3A2678C}" type="pres">
      <dgm:prSet presAssocID="{33ECAD4A-CA7F-442D-B3DC-DD30E9EC09D8}" presName="centerShape" presStyleLbl="vennNode1" presStyleIdx="0" presStyleCnt="8"/>
      <dgm:spPr/>
    </dgm:pt>
    <dgm:pt modelId="{02E28CDE-03AB-4270-ABC2-9A8AD5F48EF6}" type="pres">
      <dgm:prSet presAssocID="{605AA05A-7CBC-4F7F-84BC-280CA2C0EB6B}" presName="node" presStyleLbl="vennNode1" presStyleIdx="1" presStyleCnt="8">
        <dgm:presLayoutVars>
          <dgm:bulletEnabled val="1"/>
        </dgm:presLayoutVars>
      </dgm:prSet>
      <dgm:spPr/>
    </dgm:pt>
    <dgm:pt modelId="{C1A4534B-103F-4700-92A1-4149B98B3FE7}" type="pres">
      <dgm:prSet presAssocID="{BF0A3F0E-DE84-4312-A0BD-F9204C181A27}" presName="node" presStyleLbl="vennNode1" presStyleIdx="2" presStyleCnt="8">
        <dgm:presLayoutVars>
          <dgm:bulletEnabled val="1"/>
        </dgm:presLayoutVars>
      </dgm:prSet>
      <dgm:spPr/>
    </dgm:pt>
    <dgm:pt modelId="{5EE9AA0A-0693-468D-B27A-23FE6E72E220}" type="pres">
      <dgm:prSet presAssocID="{6FBB0B9C-8FC7-486E-B2D4-E447C87CB0C2}" presName="node" presStyleLbl="vennNode1" presStyleIdx="3" presStyleCnt="8">
        <dgm:presLayoutVars>
          <dgm:bulletEnabled val="1"/>
        </dgm:presLayoutVars>
      </dgm:prSet>
      <dgm:spPr/>
    </dgm:pt>
    <dgm:pt modelId="{4A405EA1-FBA2-40CB-B640-C9CF1646A65C}" type="pres">
      <dgm:prSet presAssocID="{2DB4448E-9B6C-466A-8694-2BBB7E20BFB9}" presName="node" presStyleLbl="vennNode1" presStyleIdx="4" presStyleCnt="8">
        <dgm:presLayoutVars>
          <dgm:bulletEnabled val="1"/>
        </dgm:presLayoutVars>
      </dgm:prSet>
      <dgm:spPr/>
    </dgm:pt>
    <dgm:pt modelId="{0D462044-407C-429E-9269-3CC2806D5406}" type="pres">
      <dgm:prSet presAssocID="{181A3110-1FB2-4609-AB72-E576631125C1}" presName="node" presStyleLbl="vennNode1" presStyleIdx="5" presStyleCnt="8">
        <dgm:presLayoutVars>
          <dgm:bulletEnabled val="1"/>
        </dgm:presLayoutVars>
      </dgm:prSet>
      <dgm:spPr/>
    </dgm:pt>
    <dgm:pt modelId="{5AE0F046-A865-4EB7-9F72-27CB5406FA33}" type="pres">
      <dgm:prSet presAssocID="{2C9EC750-5F84-4324-987D-73668B9DF76E}" presName="node" presStyleLbl="vennNode1" presStyleIdx="6" presStyleCnt="8">
        <dgm:presLayoutVars>
          <dgm:bulletEnabled val="1"/>
        </dgm:presLayoutVars>
      </dgm:prSet>
      <dgm:spPr/>
    </dgm:pt>
    <dgm:pt modelId="{BE1C82D6-FFE6-4908-AD96-3616B25412A8}" type="pres">
      <dgm:prSet presAssocID="{D8A68D0E-6866-4FEC-B66D-E300FB73491A}" presName="node" presStyleLbl="vennNode1" presStyleIdx="7" presStyleCnt="8">
        <dgm:presLayoutVars>
          <dgm:bulletEnabled val="1"/>
        </dgm:presLayoutVars>
      </dgm:prSet>
      <dgm:spPr/>
    </dgm:pt>
  </dgm:ptLst>
  <dgm:cxnLst>
    <dgm:cxn modelId="{1906F507-F504-49EA-9852-48D7F2FB4896}" srcId="{33ECAD4A-CA7F-442D-B3DC-DD30E9EC09D8}" destId="{D8A68D0E-6866-4FEC-B66D-E300FB73491A}" srcOrd="6" destOrd="0" parTransId="{0C41A83B-9A74-46EE-B5E6-51492A72414A}" sibTransId="{849A4EFB-67A2-4B43-BBE9-5F004EB1FCB8}"/>
    <dgm:cxn modelId="{1B11CF60-9693-498F-A4FD-2E9FB0E2692B}" srcId="{33ECAD4A-CA7F-442D-B3DC-DD30E9EC09D8}" destId="{2DB4448E-9B6C-466A-8694-2BBB7E20BFB9}" srcOrd="3" destOrd="0" parTransId="{9F25D33C-A957-4FB7-BFEA-80030AEE73CD}" sibTransId="{34B604C6-09DD-470F-B25C-B09A2BA96441}"/>
    <dgm:cxn modelId="{DAED6B63-F0C8-4155-B1B8-655DDA200AED}" type="presOf" srcId="{2DB4448E-9B6C-466A-8694-2BBB7E20BFB9}" destId="{4A405EA1-FBA2-40CB-B640-C9CF1646A65C}" srcOrd="0" destOrd="0" presId="urn:microsoft.com/office/officeart/2005/8/layout/radial3"/>
    <dgm:cxn modelId="{309BB166-FD78-4C01-A9E6-2A2BCF8C9EC0}" srcId="{33ECAD4A-CA7F-442D-B3DC-DD30E9EC09D8}" destId="{BF0A3F0E-DE84-4312-A0BD-F9204C181A27}" srcOrd="1" destOrd="0" parTransId="{626B7CA0-5254-483D-9B01-E20368B39131}" sibTransId="{B36453B4-0A2E-4EF2-B6D9-7312B442F144}"/>
    <dgm:cxn modelId="{E400864A-EA63-454E-B248-AFE86BFF2902}" type="presOf" srcId="{D8A68D0E-6866-4FEC-B66D-E300FB73491A}" destId="{BE1C82D6-FFE6-4908-AD96-3616B25412A8}" srcOrd="0" destOrd="0" presId="urn:microsoft.com/office/officeart/2005/8/layout/radial3"/>
    <dgm:cxn modelId="{BE478C72-1143-4CF4-B798-778150A0AFCB}" type="presOf" srcId="{33ECAD4A-CA7F-442D-B3DC-DD30E9EC09D8}" destId="{84A5D522-9B71-4AE9-AC0C-CE09E3A2678C}" srcOrd="0" destOrd="0" presId="urn:microsoft.com/office/officeart/2005/8/layout/radial3"/>
    <dgm:cxn modelId="{B3814473-D25F-4138-89B1-361D42F7A4C2}" type="presOf" srcId="{6FBB0B9C-8FC7-486E-B2D4-E447C87CB0C2}" destId="{5EE9AA0A-0693-468D-B27A-23FE6E72E220}" srcOrd="0" destOrd="0" presId="urn:microsoft.com/office/officeart/2005/8/layout/radial3"/>
    <dgm:cxn modelId="{19388359-E4F2-40E0-A90F-F25A0B38CEE2}" type="presOf" srcId="{2C9EC750-5F84-4324-987D-73668B9DF76E}" destId="{5AE0F046-A865-4EB7-9F72-27CB5406FA33}" srcOrd="0" destOrd="0" presId="urn:microsoft.com/office/officeart/2005/8/layout/radial3"/>
    <dgm:cxn modelId="{45D7477E-AB2A-46DA-B257-DAAD6E9CA5EF}" srcId="{33ECAD4A-CA7F-442D-B3DC-DD30E9EC09D8}" destId="{6FBB0B9C-8FC7-486E-B2D4-E447C87CB0C2}" srcOrd="2" destOrd="0" parTransId="{CB47537F-7BAE-4D1F-BCBB-A03B19EC28CF}" sibTransId="{9C8E051E-0855-431A-8AB7-BEA33BC975A9}"/>
    <dgm:cxn modelId="{AABE3A8E-2E4B-4BA5-A07B-D7CEBDC1BCD4}" type="presOf" srcId="{B499F78D-48E8-4FF4-BABB-D13183D90634}" destId="{AFC15316-F929-4CB8-B0A9-B1CEF5B7E110}" srcOrd="0" destOrd="0" presId="urn:microsoft.com/office/officeart/2005/8/layout/radial3"/>
    <dgm:cxn modelId="{5D83D69E-84B0-4E93-B931-33CCE56FA296}" srcId="{33ECAD4A-CA7F-442D-B3DC-DD30E9EC09D8}" destId="{181A3110-1FB2-4609-AB72-E576631125C1}" srcOrd="4" destOrd="0" parTransId="{E3A07A89-25D0-4BA7-94C2-854BCD7D94D2}" sibTransId="{B4CC48B9-C284-4F5E-9A0F-ECD8566D1876}"/>
    <dgm:cxn modelId="{DFA0DD9F-CC0F-48E9-A0A2-3EBA80348F62}" type="presOf" srcId="{605AA05A-7CBC-4F7F-84BC-280CA2C0EB6B}" destId="{02E28CDE-03AB-4270-ABC2-9A8AD5F48EF6}" srcOrd="0" destOrd="0" presId="urn:microsoft.com/office/officeart/2005/8/layout/radial3"/>
    <dgm:cxn modelId="{228652BC-ACFA-4749-852A-6CE6A30135CF}" srcId="{B499F78D-48E8-4FF4-BABB-D13183D90634}" destId="{33ECAD4A-CA7F-442D-B3DC-DD30E9EC09D8}" srcOrd="0" destOrd="0" parTransId="{93C890E7-2F35-4375-9964-0D815322E792}" sibTransId="{D28EB072-AA32-4F5A-A668-A4F4B6248747}"/>
    <dgm:cxn modelId="{930520C1-B00D-4D76-95E6-415B3618C268}" srcId="{33ECAD4A-CA7F-442D-B3DC-DD30E9EC09D8}" destId="{605AA05A-7CBC-4F7F-84BC-280CA2C0EB6B}" srcOrd="0" destOrd="0" parTransId="{9A0CD620-BDB1-41BB-82D0-555F943E02D9}" sibTransId="{6EA3AE57-966A-439C-AFD0-D471F6388B57}"/>
    <dgm:cxn modelId="{24B23FC2-7640-4730-8ECD-803DB0E26D28}" type="presOf" srcId="{BF0A3F0E-DE84-4312-A0BD-F9204C181A27}" destId="{C1A4534B-103F-4700-92A1-4149B98B3FE7}" srcOrd="0" destOrd="0" presId="urn:microsoft.com/office/officeart/2005/8/layout/radial3"/>
    <dgm:cxn modelId="{50C776EC-5341-4768-8F80-12647A6B7572}" srcId="{33ECAD4A-CA7F-442D-B3DC-DD30E9EC09D8}" destId="{2C9EC750-5F84-4324-987D-73668B9DF76E}" srcOrd="5" destOrd="0" parTransId="{BBFD4DAF-F9C6-4CF5-90AF-DCCA7EEEE774}" sibTransId="{1B09739B-B14B-492D-B5F2-B92DFF2209A0}"/>
    <dgm:cxn modelId="{ACB97DF8-0D13-4EDC-B01B-843A790511C1}" type="presOf" srcId="{181A3110-1FB2-4609-AB72-E576631125C1}" destId="{0D462044-407C-429E-9269-3CC2806D5406}" srcOrd="0" destOrd="0" presId="urn:microsoft.com/office/officeart/2005/8/layout/radial3"/>
    <dgm:cxn modelId="{9810A330-5126-400F-B95B-1739628A144E}" type="presParOf" srcId="{AFC15316-F929-4CB8-B0A9-B1CEF5B7E110}" destId="{69E9AD63-CBB8-4B28-9C03-3C178DE3A893}" srcOrd="0" destOrd="0" presId="urn:microsoft.com/office/officeart/2005/8/layout/radial3"/>
    <dgm:cxn modelId="{23694FED-E98C-480A-BF17-ED5F79339680}" type="presParOf" srcId="{69E9AD63-CBB8-4B28-9C03-3C178DE3A893}" destId="{84A5D522-9B71-4AE9-AC0C-CE09E3A2678C}" srcOrd="0" destOrd="0" presId="urn:microsoft.com/office/officeart/2005/8/layout/radial3"/>
    <dgm:cxn modelId="{E4D55474-4C94-4F8A-ABAC-0B6BB841AEB3}" type="presParOf" srcId="{69E9AD63-CBB8-4B28-9C03-3C178DE3A893}" destId="{02E28CDE-03AB-4270-ABC2-9A8AD5F48EF6}" srcOrd="1" destOrd="0" presId="urn:microsoft.com/office/officeart/2005/8/layout/radial3"/>
    <dgm:cxn modelId="{FF72BF02-3934-49B2-A020-5879F8BA8B8B}" type="presParOf" srcId="{69E9AD63-CBB8-4B28-9C03-3C178DE3A893}" destId="{C1A4534B-103F-4700-92A1-4149B98B3FE7}" srcOrd="2" destOrd="0" presId="urn:microsoft.com/office/officeart/2005/8/layout/radial3"/>
    <dgm:cxn modelId="{1698674C-2454-40CD-B1AB-4193B8FA87B0}" type="presParOf" srcId="{69E9AD63-CBB8-4B28-9C03-3C178DE3A893}" destId="{5EE9AA0A-0693-468D-B27A-23FE6E72E220}" srcOrd="3" destOrd="0" presId="urn:microsoft.com/office/officeart/2005/8/layout/radial3"/>
    <dgm:cxn modelId="{8C8B7229-FF49-44B5-9B7A-1D74E23F0F2C}" type="presParOf" srcId="{69E9AD63-CBB8-4B28-9C03-3C178DE3A893}" destId="{4A405EA1-FBA2-40CB-B640-C9CF1646A65C}" srcOrd="4" destOrd="0" presId="urn:microsoft.com/office/officeart/2005/8/layout/radial3"/>
    <dgm:cxn modelId="{E0881889-C075-432F-9649-A97CBC114CBC}" type="presParOf" srcId="{69E9AD63-CBB8-4B28-9C03-3C178DE3A893}" destId="{0D462044-407C-429E-9269-3CC2806D5406}" srcOrd="5" destOrd="0" presId="urn:microsoft.com/office/officeart/2005/8/layout/radial3"/>
    <dgm:cxn modelId="{07674740-DE8B-4A9F-93A4-682F4E92E831}" type="presParOf" srcId="{69E9AD63-CBB8-4B28-9C03-3C178DE3A893}" destId="{5AE0F046-A865-4EB7-9F72-27CB5406FA33}" srcOrd="6" destOrd="0" presId="urn:microsoft.com/office/officeart/2005/8/layout/radial3"/>
    <dgm:cxn modelId="{88036EB2-28BF-4E8F-8160-016436380D3B}" type="presParOf" srcId="{69E9AD63-CBB8-4B28-9C03-3C178DE3A893}" destId="{BE1C82D6-FFE6-4908-AD96-3616B25412A8}" srcOrd="7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C225F2-708D-448A-8E90-B96FA55D1D87}">
      <dsp:nvSpPr>
        <dsp:cNvPr id="0" name=""/>
        <dsp:cNvSpPr/>
      </dsp:nvSpPr>
      <dsp:spPr>
        <a:xfrm>
          <a:off x="1334862" y="215006"/>
          <a:ext cx="2917698" cy="2917698"/>
        </a:xfrm>
        <a:prstGeom prst="pie">
          <a:avLst>
            <a:gd name="adj1" fmla="val 16200000"/>
            <a:gd name="adj2" fmla="val 2052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Analysis, initiations and Requirements</a:t>
          </a:r>
        </a:p>
      </dsp:txBody>
      <dsp:txXfrm>
        <a:off x="2856928" y="705457"/>
        <a:ext cx="937831" cy="625221"/>
      </dsp:txXfrm>
    </dsp:sp>
    <dsp:sp modelId="{ACA5089B-1E33-4775-B498-7CA8ABB3AC1E}">
      <dsp:nvSpPr>
        <dsp:cNvPr id="0" name=""/>
        <dsp:cNvSpPr/>
      </dsp:nvSpPr>
      <dsp:spPr>
        <a:xfrm>
          <a:off x="1359871" y="292811"/>
          <a:ext cx="2917698" cy="2917698"/>
        </a:xfrm>
        <a:prstGeom prst="pie">
          <a:avLst>
            <a:gd name="adj1" fmla="val 20520000"/>
            <a:gd name="adj2" fmla="val 324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Design</a:t>
          </a:r>
        </a:p>
      </dsp:txBody>
      <dsp:txXfrm>
        <a:off x="3239008" y="1625921"/>
        <a:ext cx="868362" cy="694690"/>
      </dsp:txXfrm>
    </dsp:sp>
    <dsp:sp modelId="{19F99117-E0EE-4424-BFD0-3A3E3195BAF9}">
      <dsp:nvSpPr>
        <dsp:cNvPr id="0" name=""/>
        <dsp:cNvSpPr/>
      </dsp:nvSpPr>
      <dsp:spPr>
        <a:xfrm>
          <a:off x="1293876" y="340745"/>
          <a:ext cx="2917698" cy="2917698"/>
        </a:xfrm>
        <a:prstGeom prst="pie">
          <a:avLst>
            <a:gd name="adj1" fmla="val 3240000"/>
            <a:gd name="adj2" fmla="val 756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Development</a:t>
          </a:r>
        </a:p>
      </dsp:txBody>
      <dsp:txXfrm>
        <a:off x="2335911" y="2390080"/>
        <a:ext cx="833628" cy="764159"/>
      </dsp:txXfrm>
    </dsp:sp>
    <dsp:sp modelId="{7E97C035-0EA1-4E3E-8235-95FDAC7DBF7C}">
      <dsp:nvSpPr>
        <dsp:cNvPr id="0" name=""/>
        <dsp:cNvSpPr/>
      </dsp:nvSpPr>
      <dsp:spPr>
        <a:xfrm>
          <a:off x="1227880" y="292811"/>
          <a:ext cx="2917698" cy="2917698"/>
        </a:xfrm>
        <a:prstGeom prst="pie">
          <a:avLst>
            <a:gd name="adj1" fmla="val 7560000"/>
            <a:gd name="adj2" fmla="val 1188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Testing and Implementation</a:t>
          </a:r>
        </a:p>
      </dsp:txBody>
      <dsp:txXfrm>
        <a:off x="1398079" y="1625921"/>
        <a:ext cx="868362" cy="694690"/>
      </dsp:txXfrm>
    </dsp:sp>
    <dsp:sp modelId="{A9B38AD1-EDC2-4048-9137-B008573156F7}">
      <dsp:nvSpPr>
        <dsp:cNvPr id="0" name=""/>
        <dsp:cNvSpPr/>
      </dsp:nvSpPr>
      <dsp:spPr>
        <a:xfrm>
          <a:off x="1252889" y="215006"/>
          <a:ext cx="2917698" cy="2917698"/>
        </a:xfrm>
        <a:prstGeom prst="pie">
          <a:avLst>
            <a:gd name="adj1" fmla="val 1188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Release</a:t>
          </a:r>
        </a:p>
      </dsp:txBody>
      <dsp:txXfrm>
        <a:off x="1710690" y="705457"/>
        <a:ext cx="937831" cy="625221"/>
      </dsp:txXfrm>
    </dsp:sp>
    <dsp:sp modelId="{E570D9C0-82A7-46D9-A1D8-A8306BB50DEE}">
      <dsp:nvSpPr>
        <dsp:cNvPr id="0" name=""/>
        <dsp:cNvSpPr/>
      </dsp:nvSpPr>
      <dsp:spPr>
        <a:xfrm>
          <a:off x="1154105" y="34387"/>
          <a:ext cx="3278936" cy="3278936"/>
        </a:xfrm>
        <a:prstGeom prst="circularArrow">
          <a:avLst>
            <a:gd name="adj1" fmla="val 5085"/>
            <a:gd name="adj2" fmla="val 327528"/>
            <a:gd name="adj3" fmla="val 20192361"/>
            <a:gd name="adj4" fmla="val 16200324"/>
            <a:gd name="adj5" fmla="val 5932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BC37437D-FE27-432D-95BC-CDD5F6B7D7BC}">
      <dsp:nvSpPr>
        <dsp:cNvPr id="0" name=""/>
        <dsp:cNvSpPr/>
      </dsp:nvSpPr>
      <dsp:spPr>
        <a:xfrm>
          <a:off x="1179453" y="112166"/>
          <a:ext cx="3278936" cy="3278936"/>
        </a:xfrm>
        <a:prstGeom prst="circularArrow">
          <a:avLst>
            <a:gd name="adj1" fmla="val 5085"/>
            <a:gd name="adj2" fmla="val 327528"/>
            <a:gd name="adj3" fmla="val 2912753"/>
            <a:gd name="adj4" fmla="val 20519953"/>
            <a:gd name="adj5" fmla="val 5932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D686FE-A765-4730-98B7-B450A944F5B3}">
      <dsp:nvSpPr>
        <dsp:cNvPr id="0" name=""/>
        <dsp:cNvSpPr/>
      </dsp:nvSpPr>
      <dsp:spPr>
        <a:xfrm>
          <a:off x="1113256" y="160246"/>
          <a:ext cx="3278936" cy="3278936"/>
        </a:xfrm>
        <a:prstGeom prst="circularArrow">
          <a:avLst>
            <a:gd name="adj1" fmla="val 5085"/>
            <a:gd name="adj2" fmla="val 327528"/>
            <a:gd name="adj3" fmla="val 7232777"/>
            <a:gd name="adj4" fmla="val 3239695"/>
            <a:gd name="adj5" fmla="val 5932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2AFEE63-C5C5-415E-B98E-DC78038E7604}">
      <dsp:nvSpPr>
        <dsp:cNvPr id="0" name=""/>
        <dsp:cNvSpPr/>
      </dsp:nvSpPr>
      <dsp:spPr>
        <a:xfrm>
          <a:off x="1047059" y="112166"/>
          <a:ext cx="3278936" cy="3278936"/>
        </a:xfrm>
        <a:prstGeom prst="circularArrow">
          <a:avLst>
            <a:gd name="adj1" fmla="val 5085"/>
            <a:gd name="adj2" fmla="val 327528"/>
            <a:gd name="adj3" fmla="val 11552519"/>
            <a:gd name="adj4" fmla="val 7559718"/>
            <a:gd name="adj5" fmla="val 5932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49858802-D8F5-489C-BEA9-112823862183}">
      <dsp:nvSpPr>
        <dsp:cNvPr id="0" name=""/>
        <dsp:cNvSpPr/>
      </dsp:nvSpPr>
      <dsp:spPr>
        <a:xfrm>
          <a:off x="1072407" y="34387"/>
          <a:ext cx="3278936" cy="3278936"/>
        </a:xfrm>
        <a:prstGeom prst="circularArrow">
          <a:avLst>
            <a:gd name="adj1" fmla="val 5085"/>
            <a:gd name="adj2" fmla="val 327528"/>
            <a:gd name="adj3" fmla="val 15872148"/>
            <a:gd name="adj4" fmla="val 11880111"/>
            <a:gd name="adj5" fmla="val 5932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A5D522-9B71-4AE9-AC0C-CE09E3A2678C}">
      <dsp:nvSpPr>
        <dsp:cNvPr id="0" name=""/>
        <dsp:cNvSpPr/>
      </dsp:nvSpPr>
      <dsp:spPr>
        <a:xfrm>
          <a:off x="2154287" y="755246"/>
          <a:ext cx="1806475" cy="1806475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Elements of the Minutes of Meetings</a:t>
          </a:r>
        </a:p>
      </dsp:txBody>
      <dsp:txXfrm>
        <a:off x="2418839" y="1019798"/>
        <a:ext cx="1277371" cy="1277371"/>
      </dsp:txXfrm>
    </dsp:sp>
    <dsp:sp modelId="{02E28CDE-03AB-4270-ABC2-9A8AD5F48EF6}">
      <dsp:nvSpPr>
        <dsp:cNvPr id="0" name=""/>
        <dsp:cNvSpPr/>
      </dsp:nvSpPr>
      <dsp:spPr>
        <a:xfrm>
          <a:off x="2605906" y="29770"/>
          <a:ext cx="903237" cy="903237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Time, Date, and Location</a:t>
          </a:r>
        </a:p>
      </dsp:txBody>
      <dsp:txXfrm>
        <a:off x="2738182" y="162046"/>
        <a:ext cx="638685" cy="638685"/>
      </dsp:txXfrm>
    </dsp:sp>
    <dsp:sp modelId="{C1A4534B-103F-4700-92A1-4149B98B3FE7}">
      <dsp:nvSpPr>
        <dsp:cNvPr id="0" name=""/>
        <dsp:cNvSpPr/>
      </dsp:nvSpPr>
      <dsp:spPr>
        <a:xfrm>
          <a:off x="3526195" y="472958"/>
          <a:ext cx="903237" cy="903237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Attendes</a:t>
          </a:r>
        </a:p>
      </dsp:txBody>
      <dsp:txXfrm>
        <a:off x="3658471" y="605234"/>
        <a:ext cx="638685" cy="638685"/>
      </dsp:txXfrm>
    </dsp:sp>
    <dsp:sp modelId="{5EE9AA0A-0693-468D-B27A-23FE6E72E220}">
      <dsp:nvSpPr>
        <dsp:cNvPr id="0" name=""/>
        <dsp:cNvSpPr/>
      </dsp:nvSpPr>
      <dsp:spPr>
        <a:xfrm>
          <a:off x="3753488" y="1468793"/>
          <a:ext cx="903237" cy="903237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Approval of Previous Minutes</a:t>
          </a:r>
        </a:p>
      </dsp:txBody>
      <dsp:txXfrm>
        <a:off x="3885764" y="1601069"/>
        <a:ext cx="638685" cy="638685"/>
      </dsp:txXfrm>
    </dsp:sp>
    <dsp:sp modelId="{4A405EA1-FBA2-40CB-B640-C9CF1646A65C}">
      <dsp:nvSpPr>
        <dsp:cNvPr id="0" name=""/>
        <dsp:cNvSpPr/>
      </dsp:nvSpPr>
      <dsp:spPr>
        <a:xfrm>
          <a:off x="3116628" y="2267391"/>
          <a:ext cx="903237" cy="903237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Actions Items</a:t>
          </a:r>
        </a:p>
      </dsp:txBody>
      <dsp:txXfrm>
        <a:off x="3248904" y="2399667"/>
        <a:ext cx="638685" cy="638685"/>
      </dsp:txXfrm>
    </dsp:sp>
    <dsp:sp modelId="{0D462044-407C-429E-9269-3CC2806D5406}">
      <dsp:nvSpPr>
        <dsp:cNvPr id="0" name=""/>
        <dsp:cNvSpPr/>
      </dsp:nvSpPr>
      <dsp:spPr>
        <a:xfrm>
          <a:off x="2095183" y="2267391"/>
          <a:ext cx="903237" cy="903237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Announcements</a:t>
          </a:r>
        </a:p>
      </dsp:txBody>
      <dsp:txXfrm>
        <a:off x="2227459" y="2399667"/>
        <a:ext cx="638685" cy="638685"/>
      </dsp:txXfrm>
    </dsp:sp>
    <dsp:sp modelId="{5AE0F046-A865-4EB7-9F72-27CB5406FA33}">
      <dsp:nvSpPr>
        <dsp:cNvPr id="0" name=""/>
        <dsp:cNvSpPr/>
      </dsp:nvSpPr>
      <dsp:spPr>
        <a:xfrm>
          <a:off x="1458323" y="1468793"/>
          <a:ext cx="903237" cy="903237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Next Meeting Date</a:t>
          </a:r>
        </a:p>
      </dsp:txBody>
      <dsp:txXfrm>
        <a:off x="1590599" y="1601069"/>
        <a:ext cx="638685" cy="638685"/>
      </dsp:txXfrm>
    </dsp:sp>
    <dsp:sp modelId="{BE1C82D6-FFE6-4908-AD96-3616B25412A8}">
      <dsp:nvSpPr>
        <dsp:cNvPr id="0" name=""/>
        <dsp:cNvSpPr/>
      </dsp:nvSpPr>
      <dsp:spPr>
        <a:xfrm>
          <a:off x="1685616" y="472958"/>
          <a:ext cx="903237" cy="903237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Approval Signature</a:t>
          </a:r>
        </a:p>
      </dsp:txBody>
      <dsp:txXfrm>
        <a:off x="1817892" y="605234"/>
        <a:ext cx="638685" cy="638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8">
  <dgm:title val=""/>
  <dgm:desc val=""/>
  <dgm:catLst>
    <dgm:cat type="cycle" pri="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clrData>
  <dgm:layoutNode name="compositeShape">
    <dgm:varLst>
      <dgm:chMax val="7"/>
      <dgm:dir/>
      <dgm:resizeHandles val="exact"/>
    </dgm:varLst>
    <dgm:alg type="composite">
      <dgm:param type="horzAlign" val="ctr"/>
      <dgm:param type="vertAlign" val="mid"/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equ" val="1">
        <dgm:constrLst>
          <dgm:constr type="l" for="ch" forName="wedge1" refType="w" fact="0.08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"/>
          <dgm:constr type="t" for="ch" forName="dummy1a" refType="h" fact="0.08"/>
          <dgm:constr type="l" for="ch" forName="dummy1b" refType="w" fact="0.5"/>
          <dgm:constr type="t" for="ch" forName="dummy1b" refType="h" fact="0.08"/>
          <dgm:constr type="l" for="ch" forName="wedge1Tx" refType="w" fact="0.22"/>
          <dgm:constr type="t" for="ch" forName="wedge1Tx" refType="h" fact="0.22"/>
          <dgm:constr type="w" for="ch" forName="wedge1Tx" refType="w" fact="0.56"/>
          <dgm:constr type="h" for="ch" forName="wedge1Tx" refType="h" fact="0.56"/>
          <dgm:constr type="h" for="ch" forName="arrowWedge1single" refType="w" fact="0.08"/>
          <dgm:constr type="diam" for="ch" forName="arrowWedge1single" refType="w" fact="0.84"/>
          <dgm:constr type="l" for="ch" forName="arrowWedge1single" refType="w" fact="0.5"/>
          <dgm:constr type="t" for="ch" forName="arrowWedge1single" refType="w" fact="0.5"/>
          <dgm:constr type="primFontSz" for="ch" ptType="node" op="equ"/>
        </dgm:constrLst>
      </dgm:if>
      <dgm:if name="Name2" axis="ch" ptType="node" func="cnt" op="equ" val="2">
        <dgm:constrLst>
          <dgm:constr type="l" for="ch" forName="wedge1" refType="w" fact="0.1"/>
          <dgm:constr type="t" for="ch" forName="wedge1" refType="w" fact="0.08"/>
          <dgm:constr type="w" for="ch" forName="wedge1" refType="w" fact="0.84"/>
          <dgm:constr type="h" for="ch" forName="wedge1" refType="h" fact="0.84"/>
          <dgm:constr type="l" for="ch" forName="dummy1a" refType="w" fact="0.52"/>
          <dgm:constr type="t" for="ch" forName="dummy1a" refType="h" fact="0.08"/>
          <dgm:constr type="l" for="ch" forName="dummy1b" refType="w" fact="0.52"/>
          <dgm:constr type="t" for="ch" forName="dummy1b" refType="h" fact="0.92"/>
          <dgm:constr type="l" for="ch" forName="wedge1Tx" refType="w" fact="0.559"/>
          <dgm:constr type="t" for="ch" forName="wedge1Tx" refType="h" fact="0.3"/>
          <dgm:constr type="w" for="ch" forName="wedge1Tx" refType="w" fact="0.3"/>
          <dgm:constr type="h" for="ch" forName="wedge1Tx" refType="h" fact="0.4"/>
          <dgm:constr type="l" for="ch" forName="wedge2" refType="w" fact="0.06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48"/>
          <dgm:constr type="t" for="ch" forName="dummy2a" refType="h" fact="0.92"/>
          <dgm:constr type="l" for="ch" forName="dummy2b" refType="w" fact="0.48"/>
          <dgm:constr type="t" for="ch" forName="dummy2b" refType="h" fact="0.08"/>
          <dgm:constr type="r" for="ch" forName="wedge2Tx" refType="w" fact="0.441"/>
          <dgm:constr type="t" for="ch" forName="wedge2Tx" refType="h" fact="0.3"/>
          <dgm:constr type="w" for="ch" forName="wedge2Tx" refType="w" fact="0.3"/>
          <dgm:constr type="h" for="ch" forName="wedge2Tx" refType="h" fact="0.4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primFontSz" for="ch" ptType="node" op="equ"/>
        </dgm:constrLst>
      </dgm:if>
      <dgm:if name="Name3" axis="ch" ptType="node" func="cnt" op="equ" val="3">
        <dgm:constrLst>
          <dgm:constr type="l" for="ch" forName="wedge1" refType="w" fact="0.0973"/>
          <dgm:constr type="t" for="ch" forName="wedge1" refType="w" fact="0.07"/>
          <dgm:constr type="w" for="ch" forName="wedge1" refType="w" fact="0.84"/>
          <dgm:constr type="h" for="ch" forName="wedge1" refType="h" fact="0.84"/>
          <dgm:constr type="l" for="ch" forName="dummy1a" refType="w" fact="0.5173"/>
          <dgm:constr type="t" for="ch" forName="dummy1a" refType="h" fact="0.07"/>
          <dgm:constr type="l" for="ch" forName="dummy1b" refType="w" fact="0.8811"/>
          <dgm:constr type="t" for="ch" forName="dummy1b" refType="h" fact="0.7"/>
          <dgm:constr type="l" for="ch" forName="wedge1Tx" refType="w" fact="0.54"/>
          <dgm:constr type="t" for="ch" forName="wedge1Tx" refType="h" fact="0.248"/>
          <dgm:constr type="w" for="ch" forName="wedge1Tx" refType="w" fact="0.3"/>
          <dgm:constr type="h" for="ch" forName="wedge1Tx" refType="h" fact="0.25"/>
          <dgm:constr type="l" for="ch" forName="wedge2" refType="w" fact="0.08"/>
          <dgm:constr type="t" for="ch" forName="wedge2" refType="w" fact="0.1"/>
          <dgm:constr type="w" for="ch" forName="wedge2" refType="w" fact="0.84"/>
          <dgm:constr type="h" for="ch" forName="wedge2" refType="h" fact="0.84"/>
          <dgm:constr type="l" for="ch" forName="dummy2a" refType="w" fact="0.8637"/>
          <dgm:constr type="t" for="ch" forName="dummy2a" refType="h" fact="0.73"/>
          <dgm:constr type="l" for="ch" forName="dummy2b" refType="w" fact="0.1363"/>
          <dgm:constr type="t" for="ch" forName="dummy2b" refType="h" fact="0.73"/>
          <dgm:constr type="l" for="ch" forName="wedge2Tx" refType="w" fact="0.28"/>
          <dgm:constr type="t" for="ch" forName="wedge2Tx" refType="h" fact="0.645"/>
          <dgm:constr type="w" for="ch" forName="wedge2Tx" refType="w" fact="0.45"/>
          <dgm:constr type="h" for="ch" forName="wedge2Tx" refType="h" fact="0.22"/>
          <dgm:constr type="l" for="ch" forName="wedge3" refType="w" fact="0.0627"/>
          <dgm:constr type="t" for="ch" forName="wedge3" refType="w" fact="0.07"/>
          <dgm:constr type="w" for="ch" forName="wedge3" refType="w" fact="0.84"/>
          <dgm:constr type="h" for="ch" forName="wedge3" refType="h" fact="0.84"/>
          <dgm:constr type="l" for="ch" forName="dummy3a" refType="w" fact="0.1189"/>
          <dgm:constr type="t" for="ch" forName="dummy3a" refType="h" fact="0.7"/>
          <dgm:constr type="l" for="ch" forName="dummy3b" refType="w" fact="0.4827"/>
          <dgm:constr type="t" for="ch" forName="dummy3b" refType="h" fact="0.07"/>
          <dgm:constr type="r" for="ch" forName="wedge3Tx" refType="w" fact="0.46"/>
          <dgm:constr type="t" for="ch" forName="wedge3Tx" refType="h" fact="0.248"/>
          <dgm:constr type="w" for="ch" forName="wedge3Tx" refType="w" fact="0.3"/>
          <dgm:constr type="h" for="ch" forName="wedge3Tx" refType="h" fact="0.25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primFontSz" for="ch" ptType="node" op="equ"/>
        </dgm:constrLst>
      </dgm:if>
      <dgm:if name="Name4" axis="ch" ptType="node" func="cnt" op="equ" val="4">
        <dgm:constrLst>
          <dgm:constr type="l" for="ch" forName="wedge1" refType="w" fact="0.0941"/>
          <dgm:constr type="t" for="ch" forName="wedge1" refType="w" fact="0.0659"/>
          <dgm:constr type="w" for="ch" forName="wedge1" refType="w" fact="0.84"/>
          <dgm:constr type="h" for="ch" forName="wedge1" refType="h" fact="0.84"/>
          <dgm:constr type="l" for="ch" forName="dummy1a" refType="w" fact="0.5141"/>
          <dgm:constr type="t" for="ch" forName="dummy1a" refType="h" fact="0.0659"/>
          <dgm:constr type="l" for="ch" forName="dummy1b" refType="w" fact="0.9341"/>
          <dgm:constr type="t" for="ch" forName="dummy1b" refType="h" fact="0.4859"/>
          <dgm:constr type="l" for="ch" forName="wedge1Tx" refType="w" fact="0.54"/>
          <dgm:constr type="t" for="ch" forName="wedge1Tx" refType="h" fact="0.24"/>
          <dgm:constr type="w" for="ch" forName="wedge1Tx" refType="w" fact="0.31"/>
          <dgm:constr type="h" for="ch" forName="wedge1Tx" refType="h" fact="0.23"/>
          <dgm:constr type="l" for="ch" forName="wedge2" refType="w" fact="0.0941"/>
          <dgm:constr type="t" for="ch" forName="wedge2" refType="w" fact="0.0941"/>
          <dgm:constr type="w" for="ch" forName="wedge2" refType="w" fact="0.84"/>
          <dgm:constr type="h" for="ch" forName="wedge2" refType="h" fact="0.84"/>
          <dgm:constr type="l" for="ch" forName="dummy2a" refType="w" fact="0.9341"/>
          <dgm:constr type="t" for="ch" forName="dummy2a" refType="h" fact="0.5141"/>
          <dgm:constr type="l" for="ch" forName="dummy2b" refType="w" fact="0.5141"/>
          <dgm:constr type="t" for="ch" forName="dummy2b" refType="h" fact="0.9341"/>
          <dgm:constr type="l" for="ch" forName="wedge2Tx" refType="w" fact="0.54"/>
          <dgm:constr type="t" for="ch" forName="wedge2Tx" refType="h" fact="0.53"/>
          <dgm:constr type="w" for="ch" forName="wedge2Tx" refType="w" fact="0.31"/>
          <dgm:constr type="h" for="ch" forName="wedge2Tx" refType="h" fact="0.23"/>
          <dgm:constr type="l" for="ch" forName="wedge3" refType="w" fact="0.0659"/>
          <dgm:constr type="t" for="ch" forName="wedge3" refType="w" fact="0.0941"/>
          <dgm:constr type="w" for="ch" forName="wedge3" refType="w" fact="0.84"/>
          <dgm:constr type="h" for="ch" forName="wedge3" refType="h" fact="0.84"/>
          <dgm:constr type="l" for="ch" forName="dummy3a" refType="w" fact="0.4859"/>
          <dgm:constr type="t" for="ch" forName="dummy3a" refType="h" fact="0.9341"/>
          <dgm:constr type="l" for="ch" forName="dummy3b" refType="w" fact="0.0659"/>
          <dgm:constr type="t" for="ch" forName="dummy3b" refType="h" fact="0.5141"/>
          <dgm:constr type="r" for="ch" forName="wedge3Tx" refType="w" fact="0.46"/>
          <dgm:constr type="t" for="ch" forName="wedge3Tx" refType="h" fact="0.53"/>
          <dgm:constr type="w" for="ch" forName="wedge3Tx" refType="w" fact="0.31"/>
          <dgm:constr type="h" for="ch" forName="wedge3Tx" refType="h" fact="0.23"/>
          <dgm:constr type="l" for="ch" forName="wedge4" refType="w" fact="0.0659"/>
          <dgm:constr type="t" for="ch" forName="wedge4" refType="h" fact="0.0659"/>
          <dgm:constr type="w" for="ch" forName="wedge4" refType="w" fact="0.84"/>
          <dgm:constr type="h" for="ch" forName="wedge4" refType="h" fact="0.84"/>
          <dgm:constr type="l" for="ch" forName="dummy4a" refType="w" fact="0.0659"/>
          <dgm:constr type="t" for="ch" forName="dummy4a" refType="h" fact="0.4859"/>
          <dgm:constr type="l" for="ch" forName="dummy4b" refType="w" fact="0.4859"/>
          <dgm:constr type="t" for="ch" forName="dummy4b" refType="h" fact="0.0659"/>
          <dgm:constr type="r" for="ch" forName="wedge4Tx" refType="w" fact="0.46"/>
          <dgm:constr type="t" for="ch" forName="wedge4Tx" refType="h" fact="0.24"/>
          <dgm:constr type="w" for="ch" forName="wedge4Tx" refType="w" fact="0.31"/>
          <dgm:constr type="h" for="ch" forName="wedge4Tx" refType="h" fact="0.23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primFontSz" for="ch" ptType="node" op="equ"/>
        </dgm:constrLst>
      </dgm:if>
      <dgm:if name="Name5" axis="ch" ptType="node" func="cnt" op="equ" val="5">
        <dgm:constrLst>
          <dgm:constr type="l" for="ch" forName="wedge1" refType="w" fact="0.0918"/>
          <dgm:constr type="t" for="ch" forName="wedge1" refType="w" fact="0.0638"/>
          <dgm:constr type="w" for="ch" forName="wedge1" refType="w" fact="0.84"/>
          <dgm:constr type="h" for="ch" forName="wedge1" refType="h" fact="0.84"/>
          <dgm:constr type="l" for="ch" forName="dummy1a" refType="w" fact="0.5118"/>
          <dgm:constr type="t" for="ch" forName="dummy1a" refType="h" fact="0.0638"/>
          <dgm:constr type="l" for="ch" forName="dummy1b" refType="w" fact="0.9112"/>
          <dgm:constr type="t" for="ch" forName="dummy1b" refType="h" fact="0.354"/>
          <dgm:constr type="l" for="ch" forName="wedge1Tx" refType="w" fact="0.53"/>
          <dgm:constr type="t" for="ch" forName="wedge1Tx" refType="h" fact="0.205"/>
          <dgm:constr type="w" for="ch" forName="wedge1Tx" refType="w" fact="0.27"/>
          <dgm:constr type="h" for="ch" forName="wedge1Tx" refType="h" fact="0.18"/>
          <dgm:constr type="l" for="ch" forName="wedge2" refType="w" fact="0.099"/>
          <dgm:constr type="t" for="ch" forName="wedge2" refType="w" fact="0.0862"/>
          <dgm:constr type="w" for="ch" forName="wedge2" refType="w" fact="0.84"/>
          <dgm:constr type="h" for="ch" forName="wedge2" refType="h" fact="0.84"/>
          <dgm:constr type="l" for="ch" forName="dummy2a" refType="w" fact="0.9185"/>
          <dgm:constr type="t" for="ch" forName="dummy2a" refType="h" fact="0.3764"/>
          <dgm:constr type="l" for="ch" forName="dummy2b" refType="w" fact="0.7659"/>
          <dgm:constr type="t" for="ch" forName="dummy2b" refType="h" fact="0.846"/>
          <dgm:constr type="l" for="ch" forName="wedge2Tx" refType="w" fact="0.64"/>
          <dgm:constr type="t" for="ch" forName="wedge2Tx" refType="h" fact="0.47"/>
          <dgm:constr type="w" for="ch" forName="wedge2Tx" refType="w" fact="0.25"/>
          <dgm:constr type="h" for="ch" forName="wedge2Tx" refType="h" fact="0.2"/>
          <dgm:constr type="l" for="ch" forName="wedge3" refType="w" fact="0.08"/>
          <dgm:constr type="t" for="ch" forName="wedge3" refType="w" fact="0.1"/>
          <dgm:constr type="w" for="ch" forName="wedge3" refType="w" fact="0.84"/>
          <dgm:constr type="h" for="ch" forName="wedge3" refType="h" fact="0.84"/>
          <dgm:constr type="l" for="ch" forName="dummy3a" refType="w" fact="0.7469"/>
          <dgm:constr type="t" for="ch" forName="dummy3a" refType="h" fact="0.8598"/>
          <dgm:constr type="l" for="ch" forName="dummy3b" refType="w" fact="0.2531"/>
          <dgm:constr type="t" for="ch" forName="dummy3b" refType="h" fact="0.8598"/>
          <dgm:constr type="l" for="ch" forName="wedge3Tx" refType="w" fact="0.38"/>
          <dgm:constr type="t" for="ch" forName="wedge3Tx" refType="h" fact="0.69"/>
          <dgm:constr type="w" for="ch" forName="wedge3Tx" refType="w" fact="0.24"/>
          <dgm:constr type="h" for="ch" forName="wedge3Tx" refType="h" fact="0.22"/>
          <dgm:constr type="l" for="ch" forName="wedge4" refType="w" fact="0.061"/>
          <dgm:constr type="t" for="ch" forName="wedge4" refType="h" fact="0.0862"/>
          <dgm:constr type="w" for="ch" forName="wedge4" refType="w" fact="0.84"/>
          <dgm:constr type="h" for="ch" forName="wedge4" refType="h" fact="0.84"/>
          <dgm:constr type="l" for="ch" forName="dummy4a" refType="w" fact="0.2341"/>
          <dgm:constr type="t" for="ch" forName="dummy4a" refType="h" fact="0.846"/>
          <dgm:constr type="l" for="ch" forName="dummy4b" refType="w" fact="0.0815"/>
          <dgm:constr type="t" for="ch" forName="dummy4b" refType="h" fact="0.3764"/>
          <dgm:constr type="r" for="ch" forName="wedge4Tx" refType="w" fact="0.36"/>
          <dgm:constr type="t" for="ch" forName="wedge4Tx" refType="h" fact="0.47"/>
          <dgm:constr type="w" for="ch" forName="wedge4Tx" refType="w" fact="0.25"/>
          <dgm:constr type="h" for="ch" forName="wedge4Tx" refType="h" fact="0.2"/>
          <dgm:constr type="l" for="ch" forName="wedge5" refType="w" fact="0.0682"/>
          <dgm:constr type="t" for="ch" forName="wedge5" refType="h" fact="0.0638"/>
          <dgm:constr type="w" for="ch" forName="wedge5" refType="w" fact="0.84"/>
          <dgm:constr type="h" for="ch" forName="wedge5" refType="h" fact="0.84"/>
          <dgm:constr type="l" for="ch" forName="dummy5a" refType="w" fact="0.0888"/>
          <dgm:constr type="t" for="ch" forName="dummy5a" refType="h" fact="0.354"/>
          <dgm:constr type="l" for="ch" forName="dummy5b" refType="w" fact="0.4882"/>
          <dgm:constr type="t" for="ch" forName="dummy5b" refType="h" fact="0.0638"/>
          <dgm:constr type="r" for="ch" forName="wedge5Tx" refType="w" fact="0.47"/>
          <dgm:constr type="t" for="ch" forName="wedge5Tx" refType="h" fact="0.205"/>
          <dgm:constr type="w" for="ch" forName="wedge5Tx" refType="w" fact="0.27"/>
          <dgm:constr type="h" for="ch" forName="wedge5Tx" refType="h" fact="0.18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primFontSz" for="ch" ptType="node" op="equ"/>
        </dgm:constrLst>
      </dgm:if>
      <dgm:if name="Name6" axis="ch" ptType="node" func="cnt" op="equ" val="6">
        <dgm:constrLst>
          <dgm:constr type="l" for="ch" forName="wedge1" refType="w" fact="0.09"/>
          <dgm:constr type="t" for="ch" forName="wedge1" refType="w" fact="0.0627"/>
          <dgm:constr type="w" for="ch" forName="wedge1" refType="w" fact="0.84"/>
          <dgm:constr type="h" for="ch" forName="wedge1" refType="h" fact="0.84"/>
          <dgm:constr type="l" for="ch" forName="dummy1a" refType="w" fact="0.51"/>
          <dgm:constr type="t" for="ch" forName="dummy1a" refType="h" fact="0.0627"/>
          <dgm:constr type="l" for="ch" forName="dummy1b" refType="w" fact="0.8737"/>
          <dgm:constr type="t" for="ch" forName="dummy1b" refType="h" fact="0.2727"/>
          <dgm:constr type="l" for="ch" forName="wedge1Tx" refType="w" fact="0.53"/>
          <dgm:constr type="t" for="ch" forName="wedge1Tx" refType="h" fact="0.17"/>
          <dgm:constr type="w" for="ch" forName="wedge1Tx" refType="w" fact="0.22"/>
          <dgm:constr type="h" for="ch" forName="wedge1Tx" refType="h" fact="0.17"/>
          <dgm:constr type="l" for="ch" forName="wedge2" refType="w" fact="0.1"/>
          <dgm:constr type="t" for="ch" forName="wedge2" refType="w" fact="0.08"/>
          <dgm:constr type="w" for="ch" forName="wedge2" refType="w" fact="0.84"/>
          <dgm:constr type="h" for="ch" forName="wedge2" refType="h" fact="0.84"/>
          <dgm:constr type="l" for="ch" forName="dummy2a" refType="w" fact="0.8837"/>
          <dgm:constr type="t" for="ch" forName="dummy2a" refType="h" fact="0.29"/>
          <dgm:constr type="l" for="ch" forName="dummy2b" refType="w" fact="0.8837"/>
          <dgm:constr type="t" for="ch" forName="dummy2b" refType="h" fact="0.71"/>
          <dgm:constr type="l" for="ch" forName="wedge2Tx" refType="w" fact="0.67"/>
          <dgm:constr type="t" for="ch" forName="wedge2Tx" refType="h" fact="0.42"/>
          <dgm:constr type="w" for="ch" forName="wedge2Tx" refType="w" fact="0.23"/>
          <dgm:constr type="h" for="ch" forName="wedge2Tx" refType="h" fact="0.165"/>
          <dgm:constr type="l" for="ch" forName="wedge3" refType="w" fact="0.09"/>
          <dgm:constr type="t" for="ch" forName="wedge3" refType="w" fact="0.0973"/>
          <dgm:constr type="w" for="ch" forName="wedge3" refType="w" fact="0.84"/>
          <dgm:constr type="h" for="ch" forName="wedge3" refType="h" fact="0.84"/>
          <dgm:constr type="l" for="ch" forName="dummy3a" refType="w" fact="0.8737"/>
          <dgm:constr type="t" for="ch" forName="dummy3a" refType="h" fact="0.7273"/>
          <dgm:constr type="l" for="ch" forName="dummy3b" refType="w" fact="0.51"/>
          <dgm:constr type="t" for="ch" forName="dummy3b" refType="h" fact="0.9373"/>
          <dgm:constr type="l" for="ch" forName="wedge3Tx" refType="w" fact="0.53"/>
          <dgm:constr type="t" for="ch" forName="wedge3Tx" refType="h" fact="0.665"/>
          <dgm:constr type="w" for="ch" forName="wedge3Tx" refType="w" fact="0.22"/>
          <dgm:constr type="h" for="ch" forName="wedge3Tx" refType="h" fact="0.17"/>
          <dgm:constr type="l" for="ch" forName="wedge4" refType="w" fact="0.07"/>
          <dgm:constr type="t" for="ch" forName="wedge4" refType="h" fact="0.0973"/>
          <dgm:constr type="w" for="ch" forName="wedge4" refType="w" fact="0.84"/>
          <dgm:constr type="h" for="ch" forName="wedge4" refType="h" fact="0.84"/>
          <dgm:constr type="l" for="ch" forName="dummy4a" refType="w" fact="0.49"/>
          <dgm:constr type="t" for="ch" forName="dummy4a" refType="h" fact="0.9373"/>
          <dgm:constr type="l" for="ch" forName="dummy4b" refType="w" fact="0.1263"/>
          <dgm:constr type="t" for="ch" forName="dummy4b" refType="h" fact="0.7273"/>
          <dgm:constr type="r" for="ch" forName="wedge4Tx" refType="w" fact="0.47"/>
          <dgm:constr type="t" for="ch" forName="wedge4Tx" refType="h" fact="0.665"/>
          <dgm:constr type="w" for="ch" forName="wedge4Tx" refType="w" fact="0.22"/>
          <dgm:constr type="h" for="ch" forName="wedge4Tx" refType="h" fact="0.17"/>
          <dgm:constr type="l" for="ch" forName="wedge5" refType="w" fact="0.06"/>
          <dgm:constr type="t" for="ch" forName="wedge5" refType="h" fact="0.08"/>
          <dgm:constr type="w" for="ch" forName="wedge5" refType="w" fact="0.84"/>
          <dgm:constr type="h" for="ch" forName="wedge5" refType="h" fact="0.84"/>
          <dgm:constr type="l" for="ch" forName="dummy5a" refType="w" fact="0.1163"/>
          <dgm:constr type="t" for="ch" forName="dummy5a" refType="h" fact="0.71"/>
          <dgm:constr type="l" for="ch" forName="dummy5b" refType="w" fact="0.1163"/>
          <dgm:constr type="t" for="ch" forName="dummy5b" refType="h" fact="0.29"/>
          <dgm:constr type="r" for="ch" forName="wedge5Tx" refType="w" fact="0.33"/>
          <dgm:constr type="t" for="ch" forName="wedge5Tx" refType="h" fact="0.42"/>
          <dgm:constr type="w" for="ch" forName="wedge5Tx" refType="w" fact="0.23"/>
          <dgm:constr type="h" for="ch" forName="wedge5Tx" refType="h" fact="0.165"/>
          <dgm:constr type="l" for="ch" forName="wedge6" refType="w" fact="0.07"/>
          <dgm:constr type="t" for="ch" forName="wedge6" refType="h" fact="0.0627"/>
          <dgm:constr type="w" for="ch" forName="wedge6" refType="w" fact="0.84"/>
          <dgm:constr type="h" for="ch" forName="wedge6" refType="h" fact="0.84"/>
          <dgm:constr type="l" for="ch" forName="dummy6a" refType="w" fact="0.1263"/>
          <dgm:constr type="t" for="ch" forName="dummy6a" refType="h" fact="0.2727"/>
          <dgm:constr type="l" for="ch" forName="dummy6b" refType="w" fact="0.49"/>
          <dgm:constr type="t" for="ch" forName="dummy6b" refType="h" fact="0.0627"/>
          <dgm:constr type="r" for="ch" forName="wedge6Tx" refType="w" fact="0.47"/>
          <dgm:constr type="t" for="ch" forName="wedge6Tx" refType="h" fact="0.17"/>
          <dgm:constr type="w" for="ch" forName="wedge6Tx" refType="w" fact="0.22"/>
          <dgm:constr type="h" for="ch" forName="wedge6Tx" refType="h" fact="0.17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primFontSz" for="ch" ptType="node" op="equ"/>
        </dgm:constrLst>
      </dgm:if>
      <dgm:else name="Name7">
        <dgm:constrLst>
          <dgm:constr type="l" for="ch" forName="wedge1" refType="w" fact="0.0887"/>
          <dgm:constr type="t" for="ch" forName="wedge1" refType="w" fact="0.062"/>
          <dgm:constr type="w" for="ch" forName="wedge1" refType="w" fact="0.84"/>
          <dgm:constr type="h" for="ch" forName="wedge1" refType="h" fact="0.84"/>
          <dgm:constr type="l" for="ch" forName="dummy1a" refType="w" fact="0.5087"/>
          <dgm:constr type="t" for="ch" forName="dummy1a" refType="h" fact="0.062"/>
          <dgm:constr type="l" for="ch" forName="dummy1b" refType="w" fact="0.837"/>
          <dgm:constr type="t" for="ch" forName="dummy1b" refType="h" fact="0.2201"/>
          <dgm:constr type="l" for="ch" forName="wedge1Tx" refType="w" fact="0.53"/>
          <dgm:constr type="t" for="ch" forName="wedge1Tx" refType="h" fact="0.14"/>
          <dgm:constr type="w" for="ch" forName="wedge1Tx" refType="w" fact="0.2"/>
          <dgm:constr type="h" for="ch" forName="wedge1Tx" refType="h" fact="0.16"/>
          <dgm:constr type="l" for="ch" forName="wedge2" refType="w" fact="0.0995"/>
          <dgm:constr type="t" for="ch" forName="wedge2" refType="w" fact="0.0755"/>
          <dgm:constr type="w" for="ch" forName="wedge2" refType="w" fact="0.84"/>
          <dgm:constr type="h" for="ch" forName="wedge2" refType="h" fact="0.84"/>
          <dgm:constr type="l" for="ch" forName="dummy2a" refType="w" fact="0.8479"/>
          <dgm:constr type="t" for="ch" forName="dummy2a" refType="h" fact="0.2337"/>
          <dgm:constr type="l" for="ch" forName="dummy2b" refType="w" fact="0.929"/>
          <dgm:constr type="t" for="ch" forName="dummy2b" refType="h" fact="0.589"/>
          <dgm:constr type="l" for="ch" forName="wedge2Tx" refType="w" fact="0.67"/>
          <dgm:constr type="t" for="ch" forName="wedge2Tx" refType="h" fact="0.38"/>
          <dgm:constr type="w" for="ch" forName="wedge2Tx" refType="w" fact="0.23"/>
          <dgm:constr type="h" for="ch" forName="wedge2Tx" refType="h" fact="0.14"/>
          <dgm:constr type="l" for="ch" forName="wedge3" refType="w" fact="0.0956"/>
          <dgm:constr type="t" for="ch" forName="wedge3" refType="w" fact="0.0925"/>
          <dgm:constr type="w" for="ch" forName="wedge3" refType="w" fact="0.84"/>
          <dgm:constr type="h" for="ch" forName="wedge3" refType="h" fact="0.84"/>
          <dgm:constr type="l" for="ch" forName="dummy3a" refType="w" fact="0.9251"/>
          <dgm:constr type="t" for="ch" forName="dummy3a" refType="h" fact="0.6059"/>
          <dgm:constr type="l" for="ch" forName="dummy3b" refType="w" fact="0.6979"/>
          <dgm:constr type="t" for="ch" forName="dummy3b" refType="h" fact="0.8909"/>
          <dgm:constr type="l" for="ch" forName="wedge3Tx" refType="w" fact="0.635"/>
          <dgm:constr type="t" for="ch" forName="wedge3Tx" refType="h" fact="0.59"/>
          <dgm:constr type="w" for="ch" forName="wedge3Tx" refType="w" fact="0.2"/>
          <dgm:constr type="h" for="ch" forName="wedge3Tx" refType="h" fact="0.155"/>
          <dgm:constr type="l" for="ch" forName="wedge4" refType="w" fact="0.08"/>
          <dgm:constr type="t" for="ch" forName="wedge4" refType="h" fact="0.1"/>
          <dgm:constr type="w" for="ch" forName="wedge4" refType="w" fact="0.84"/>
          <dgm:constr type="h" for="ch" forName="wedge4" refType="h" fact="0.84"/>
          <dgm:constr type="l" for="ch" forName="dummy4a" refType="w" fact="0.6822"/>
          <dgm:constr type="t" for="ch" forName="dummy4a" refType="h" fact="0.8984"/>
          <dgm:constr type="l" for="ch" forName="dummy4b" refType="w" fact="0.3178"/>
          <dgm:constr type="t" for="ch" forName="dummy4b" refType="h" fact="0.8984"/>
          <dgm:constr type="l" for="ch" forName="wedge4Tx" refType="w" fact="0.4025"/>
          <dgm:constr type="t" for="ch" forName="wedge4Tx" refType="h" fact="0.76"/>
          <dgm:constr type="w" for="ch" forName="wedge4Tx" refType="w" fact="0.195"/>
          <dgm:constr type="h" for="ch" forName="wedge4Tx" refType="h" fact="0.14"/>
          <dgm:constr type="l" for="ch" forName="wedge5" refType="w" fact="0.0644"/>
          <dgm:constr type="t" for="ch" forName="wedge5" refType="h" fact="0.0925"/>
          <dgm:constr type="w" for="ch" forName="wedge5" refType="w" fact="0.84"/>
          <dgm:constr type="h" for="ch" forName="wedge5" refType="h" fact="0.84"/>
          <dgm:constr type="l" for="ch" forName="dummy5a" refType="w" fact="0.3021"/>
          <dgm:constr type="t" for="ch" forName="dummy5a" refType="h" fact="0.8909"/>
          <dgm:constr type="l" for="ch" forName="dummy5b" refType="w" fact="0.0749"/>
          <dgm:constr type="t" for="ch" forName="dummy5b" refType="h" fact="0.6059"/>
          <dgm:constr type="r" for="ch" forName="wedge5Tx" refType="w" fact="0.365"/>
          <dgm:constr type="t" for="ch" forName="wedge5Tx" refType="h" fact="0.59"/>
          <dgm:constr type="w" for="ch" forName="wedge5Tx" refType="w" fact="0.2"/>
          <dgm:constr type="h" for="ch" forName="wedge5Tx" refType="h" fact="0.155"/>
          <dgm:constr type="l" for="ch" forName="wedge6" refType="w" fact="0.0605"/>
          <dgm:constr type="t" for="ch" forName="wedge6" refType="h" fact="0.0755"/>
          <dgm:constr type="w" for="ch" forName="wedge6" refType="w" fact="0.84"/>
          <dgm:constr type="h" for="ch" forName="wedge6" refType="h" fact="0.84"/>
          <dgm:constr type="l" for="ch" forName="dummy6a" refType="w" fact="0.071"/>
          <dgm:constr type="t" for="ch" forName="dummy6a" refType="h" fact="0.589"/>
          <dgm:constr type="l" for="ch" forName="dummy6b" refType="w" fact="0.1521"/>
          <dgm:constr type="t" for="ch" forName="dummy6b" refType="h" fact="0.2337"/>
          <dgm:constr type="r" for="ch" forName="wedge6Tx" refType="w" fact="0.33"/>
          <dgm:constr type="t" for="ch" forName="wedge6Tx" refType="h" fact="0.38"/>
          <dgm:constr type="w" for="ch" forName="wedge6Tx" refType="w" fact="0.23"/>
          <dgm:constr type="h" for="ch" forName="wedge6Tx" refType="h" fact="0.14"/>
          <dgm:constr type="l" for="ch" forName="wedge7" refType="w" fact="0.0713"/>
          <dgm:constr type="t" for="ch" forName="wedge7" refType="h" fact="0.062"/>
          <dgm:constr type="w" for="ch" forName="wedge7" refType="w" fact="0.84"/>
          <dgm:constr type="h" for="ch" forName="wedge7" refType="h" fact="0.84"/>
          <dgm:constr type="l" for="ch" forName="dummy7a" refType="w" fact="0.163"/>
          <dgm:constr type="t" for="ch" forName="dummy7a" refType="h" fact="0.2201"/>
          <dgm:constr type="l" for="ch" forName="dummy7b" refType="w" fact="0.4913"/>
          <dgm:constr type="t" for="ch" forName="dummy7b" refType="h" fact="0.062"/>
          <dgm:constr type="r" for="ch" forName="wedge7Tx" refType="w" fact="0.47"/>
          <dgm:constr type="t" for="ch" forName="wedge7Tx" refType="h" fact="0.14"/>
          <dgm:constr type="w" for="ch" forName="wedge7Tx" refType="w" fact="0.2"/>
          <dgm:constr type="h" for="ch" forName="wedge7Tx" refType="h" fact="0.16"/>
          <dgm:constr type="h" for="ch" forName="arrowWedge1" refType="w" fact="0.08"/>
          <dgm:constr type="diam" for="ch" forName="arrowWedge1" refType="w" fact="0.84"/>
          <dgm:constr type="l" for="ch" forName="arrowWedge1" refType="w" fact="0.5"/>
          <dgm:constr type="t" for="ch" forName="arrowWedge1" refType="w" fact="0.5"/>
          <dgm:constr type="h" for="ch" forName="arrowWedge2" refType="w" fact="0.08"/>
          <dgm:constr type="diam" for="ch" forName="arrowWedge2" refType="w" fact="0.84"/>
          <dgm:constr type="l" for="ch" forName="arrowWedge2" refType="w" fact="0.5"/>
          <dgm:constr type="t" for="ch" forName="arrowWedge2" refType="w" fact="0.5"/>
          <dgm:constr type="h" for="ch" forName="arrowWedge3" refType="w" fact="0.08"/>
          <dgm:constr type="diam" for="ch" forName="arrowWedge3" refType="w" fact="0.84"/>
          <dgm:constr type="l" for="ch" forName="arrowWedge3" refType="w" fact="0.5"/>
          <dgm:constr type="t" for="ch" forName="arrowWedge3" refType="w" fact="0.5"/>
          <dgm:constr type="h" for="ch" forName="arrowWedge4" refType="w" fact="0.08"/>
          <dgm:constr type="diam" for="ch" forName="arrowWedge4" refType="w" fact="0.84"/>
          <dgm:constr type="l" for="ch" forName="arrowWedge4" refType="w" fact="0.5"/>
          <dgm:constr type="t" for="ch" forName="arrowWedge4" refType="w" fact="0.5"/>
          <dgm:constr type="h" for="ch" forName="arrowWedge5" refType="w" fact="0.08"/>
          <dgm:constr type="diam" for="ch" forName="arrowWedge5" refType="w" fact="0.84"/>
          <dgm:constr type="l" for="ch" forName="arrowWedge5" refType="w" fact="0.5"/>
          <dgm:constr type="t" for="ch" forName="arrowWedge5" refType="w" fact="0.5"/>
          <dgm:constr type="h" for="ch" forName="arrowWedge6" refType="w" fact="0.08"/>
          <dgm:constr type="diam" for="ch" forName="arrowWedge6" refType="w" fact="0.84"/>
          <dgm:constr type="l" for="ch" forName="arrowWedge6" refType="w" fact="0.5"/>
          <dgm:constr type="t" for="ch" forName="arrowWedge6" refType="w" fact="0.5"/>
          <dgm:constr type="h" for="ch" forName="arrowWedge7" refType="w" fact="0.08"/>
          <dgm:constr type="diam" for="ch" forName="arrowWedge7" refType="w" fact="0.84"/>
          <dgm:constr type="l" for="ch" forName="arrowWedge7" refType="w" fact="0.5"/>
          <dgm:constr type="t" for="ch" forName="arrowWedge7" refType="w" fact="0.5"/>
          <dgm:constr type="primFontSz" for="ch" ptType="node" op="equ"/>
        </dgm:constrLst>
      </dgm:else>
    </dgm:choose>
    <dgm:ruleLst/>
    <dgm:choose name="Name8">
      <dgm:if name="Name9" axis="ch" ptType="node" func="cnt" op="gte" val="1">
        <dgm:layoutNode name="wedge1">
          <dgm:alg type="sp"/>
          <dgm:choose name="Name10">
            <dgm:if name="Name11" axis="ch" ptType="node" func="cnt" op="equ" val="1">
              <dgm:shape xmlns:r="http://schemas.openxmlformats.org/officeDocument/2006/relationships" type="ellipse" r:blip="">
                <dgm:adjLst/>
              </dgm:shape>
            </dgm:if>
            <dgm:if name="Name12" axis="ch" ptType="node" func="cnt" op="equ" val="2">
              <dgm:shape xmlns:r="http://schemas.openxmlformats.org/officeDocument/2006/relationships" type="pie" r:blip="">
                <dgm:adjLst>
                  <dgm:adj idx="1" val="270"/>
                  <dgm:adj idx="2" val="90"/>
                </dgm:adjLst>
              </dgm:shape>
            </dgm:if>
            <dgm:if name="Name13" axis="ch" ptType="node" func="cnt" op="equ" val="3">
              <dgm:shape xmlns:r="http://schemas.openxmlformats.org/officeDocument/2006/relationships" type="pie" r:blip="">
                <dgm:adjLst>
                  <dgm:adj idx="1" val="270"/>
                  <dgm:adj idx="2" val="30"/>
                </dgm:adjLst>
              </dgm:shape>
            </dgm:if>
            <dgm:if name="Name14" axis="ch" ptType="node" func="cnt" op="equ" val="4">
              <dgm:shape xmlns:r="http://schemas.openxmlformats.org/officeDocument/2006/relationships" type="pie" r:blip="">
                <dgm:adjLst>
                  <dgm:adj idx="1" val="270"/>
                  <dgm:adj idx="2" val="0"/>
                </dgm:adjLst>
              </dgm:shape>
            </dgm:if>
            <dgm:if name="Name15" axis="ch" ptType="node" func="cnt" op="equ" val="5">
              <dgm:shape xmlns:r="http://schemas.openxmlformats.org/officeDocument/2006/relationships" type="pie" r:blip="">
                <dgm:adjLst>
                  <dgm:adj idx="1" val="270"/>
                  <dgm:adj idx="2" val="342"/>
                </dgm:adjLst>
              </dgm:shape>
            </dgm:if>
            <dgm:if name="Name16" axis="ch" ptType="node" func="cnt" op="equ" val="6">
              <dgm:shape xmlns:r="http://schemas.openxmlformats.org/officeDocument/2006/relationships" type="pie" r:blip="">
                <dgm:adjLst>
                  <dgm:adj idx="1" val="270"/>
                  <dgm:adj idx="2" val="330"/>
                </dgm:adjLst>
              </dgm:shape>
            </dgm:if>
            <dgm:else name="Name17">
              <dgm:shape xmlns:r="http://schemas.openxmlformats.org/officeDocument/2006/relationships" type="pie" r:blip="">
                <dgm:adjLst>
                  <dgm:adj idx="1" val="270"/>
                  <dgm:adj idx="2" val="321.4286"/>
                </dgm:adjLst>
              </dgm:shape>
            </dgm:else>
          </dgm:choose>
          <dgm:choose name="Name18">
            <dgm:if name="Name19" func="var" arg="dir" op="equ" val="norm">
              <dgm:presOf axis="ch desOrSelf" ptType="node node" st="1 1" cnt="1 0"/>
            </dgm:if>
            <dgm:else name="Name20">
              <dgm:choose name="Name21">
                <dgm:if name="Name22" axis="ch" ptType="node" func="cnt" op="equ" val="1">
                  <dgm:presOf axis="ch desOrSelf" ptType="node node" st="1 1" cnt="1 0"/>
                </dgm:if>
                <dgm:if name="Name23" axis="ch" ptType="node" func="cnt" op="equ" val="2">
                  <dgm:presOf axis="ch desOrSelf" ptType="node node" st="2 1" cnt="1 0"/>
                </dgm:if>
                <dgm:if name="Name24" axis="ch" ptType="node" func="cnt" op="equ" val="3">
                  <dgm:presOf axis="ch desOrSelf" ptType="node node" st="3 1" cnt="1 0"/>
                </dgm:if>
                <dgm:if name="Name25" axis="ch" ptType="node" func="cnt" op="equ" val="4">
                  <dgm:presOf axis="ch desOrSelf" ptType="node node" st="4 1" cnt="1 0"/>
                </dgm:if>
                <dgm:if name="Name26" axis="ch" ptType="node" func="cnt" op="equ" val="5">
                  <dgm:presOf axis="ch desOrSelf" ptType="node node" st="5 1" cnt="1 0"/>
                </dgm:if>
                <dgm:if name="Name27" axis="ch" ptType="node" func="cnt" op="equ" val="6">
                  <dgm:presOf axis="ch desOrSelf" ptType="node node" st="6 1" cnt="1 0"/>
                </dgm:if>
                <dgm:else name="Name28">
                  <dgm:presOf axis="ch desOrSelf" ptType="node node" st="7 1" cnt="1 0"/>
                </dgm:else>
              </dgm:choose>
            </dgm:else>
          </dgm:choose>
          <dgm:constrLst/>
          <dgm:ruleLst/>
        </dgm:layoutNode>
        <dgm:layoutNode name="dummy1a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1b" moveWith="wedge1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1Tx" moveWith="wedg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29">
            <dgm:if name="Name30" func="var" arg="dir" op="equ" val="norm">
              <dgm:presOf axis="ch desOrSelf" ptType="node node" st="1 1" cnt="1 0"/>
            </dgm:if>
            <dgm:else name="Name31">
              <dgm:choose name="Name32">
                <dgm:if name="Name33" axis="ch" ptType="node" func="cnt" op="equ" val="1">
                  <dgm:presOf axis="ch desOrSelf" ptType="node node" st="1 1" cnt="1 0"/>
                </dgm:if>
                <dgm:if name="Name34" axis="ch" ptType="node" func="cnt" op="equ" val="2">
                  <dgm:presOf axis="ch desOrSelf" ptType="node node" st="2 1" cnt="1 0"/>
                </dgm:if>
                <dgm:if name="Name35" axis="ch" ptType="node" func="cnt" op="equ" val="3">
                  <dgm:presOf axis="ch desOrSelf" ptType="node node" st="3 1" cnt="1 0"/>
                </dgm:if>
                <dgm:if name="Name36" axis="ch" ptType="node" func="cnt" op="equ" val="4">
                  <dgm:presOf axis="ch desOrSelf" ptType="node node" st="4 1" cnt="1 0"/>
                </dgm:if>
                <dgm:if name="Name37" axis="ch" ptType="node" func="cnt" op="equ" val="5">
                  <dgm:presOf axis="ch desOrSelf" ptType="node node" st="5 1" cnt="1 0"/>
                </dgm:if>
                <dgm:if name="Name38" axis="ch" ptType="node" func="cnt" op="equ" val="6">
                  <dgm:presOf axis="ch desOrSelf" ptType="node node" st="6 1" cnt="1 0"/>
                </dgm:if>
                <dgm:else name="Name39">
                  <dgm:presOf axis="ch desOrSelf" ptType="node node" st="7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40"/>
    </dgm:choose>
    <dgm:choose name="Name41">
      <dgm:if name="Name42" axis="ch" ptType="node" func="cnt" op="gte" val="2">
        <dgm:layoutNode name="wedge2">
          <dgm:alg type="sp"/>
          <dgm:choose name="Name43">
            <dgm:if name="Name44" axis="ch" ptType="node" func="cnt" op="equ" val="2">
              <dgm:shape xmlns:r="http://schemas.openxmlformats.org/officeDocument/2006/relationships" type="pie" r:blip="">
                <dgm:adjLst>
                  <dgm:adj idx="1" val="90"/>
                  <dgm:adj idx="2" val="270"/>
                </dgm:adjLst>
              </dgm:shape>
            </dgm:if>
            <dgm:if name="Name45" axis="ch" ptType="node" func="cnt" op="equ" val="3">
              <dgm:shape xmlns:r="http://schemas.openxmlformats.org/officeDocument/2006/relationships" type="pie" r:blip="">
                <dgm:adjLst>
                  <dgm:adj idx="1" val="30"/>
                  <dgm:adj idx="2" val="150"/>
                </dgm:adjLst>
              </dgm:shape>
            </dgm:if>
            <dgm:if name="Name46" axis="ch" ptType="node" func="cnt" op="equ" val="4">
              <dgm:shape xmlns:r="http://schemas.openxmlformats.org/officeDocument/2006/relationships" type="pie" r:blip="">
                <dgm:adjLst>
                  <dgm:adj idx="1" val="0"/>
                  <dgm:adj idx="2" val="90"/>
                </dgm:adjLst>
              </dgm:shape>
            </dgm:if>
            <dgm:if name="Name47" axis="ch" ptType="node" func="cnt" op="equ" val="5">
              <dgm:shape xmlns:r="http://schemas.openxmlformats.org/officeDocument/2006/relationships" type="pie" r:blip="">
                <dgm:adjLst>
                  <dgm:adj idx="1" val="342"/>
                  <dgm:adj idx="2" val="54"/>
                </dgm:adjLst>
              </dgm:shape>
            </dgm:if>
            <dgm:if name="Name48" axis="ch" ptType="node" func="cnt" op="equ" val="6">
              <dgm:shape xmlns:r="http://schemas.openxmlformats.org/officeDocument/2006/relationships" type="pie" r:blip="">
                <dgm:adjLst>
                  <dgm:adj idx="1" val="330"/>
                  <dgm:adj idx="2" val="30"/>
                </dgm:adjLst>
              </dgm:shape>
            </dgm:if>
            <dgm:else name="Name49">
              <dgm:shape xmlns:r="http://schemas.openxmlformats.org/officeDocument/2006/relationships" type="pie" r:blip="">
                <dgm:adjLst>
                  <dgm:adj idx="1" val="321.4286"/>
                  <dgm:adj idx="2" val="12.85714"/>
                </dgm:adjLst>
              </dgm:shape>
            </dgm:else>
          </dgm:choose>
          <dgm:choose name="Name50">
            <dgm:if name="Name51" func="var" arg="dir" op="equ" val="norm">
              <dgm:presOf axis="ch desOrSelf" ptType="node node" st="2 1" cnt="1 0"/>
            </dgm:if>
            <dgm:else name="Name52">
              <dgm:choose name="Name53">
                <dgm:if name="Name54" axis="ch" ptType="node" func="cnt" op="equ" val="2">
                  <dgm:presOf axis="ch desOrSelf" ptType="node node" st="1 1" cnt="1 0"/>
                </dgm:if>
                <dgm:if name="Name55" axis="ch" ptType="node" func="cnt" op="equ" val="3">
                  <dgm:presOf axis="ch desOrSelf" ptType="node node" st="2 1" cnt="1 0"/>
                </dgm:if>
                <dgm:if name="Name56" axis="ch" ptType="node" func="cnt" op="equ" val="4">
                  <dgm:presOf axis="ch desOrSelf" ptType="node node" st="3 1" cnt="1 0"/>
                </dgm:if>
                <dgm:if name="Name57" axis="ch" ptType="node" func="cnt" op="equ" val="5">
                  <dgm:presOf axis="ch desOrSelf" ptType="node node" st="4 1" cnt="1 0"/>
                </dgm:if>
                <dgm:if name="Name58" axis="ch" ptType="node" func="cnt" op="equ" val="6">
                  <dgm:presOf axis="ch desOrSelf" ptType="node node" st="5 1" cnt="1 0"/>
                </dgm:if>
                <dgm:else name="Name59">
                  <dgm:presOf axis="ch desOrSelf" ptType="node node" st="6 1" cnt="1 0"/>
                </dgm:else>
              </dgm:choose>
            </dgm:else>
          </dgm:choose>
          <dgm:constrLst/>
          <dgm:ruleLst/>
        </dgm:layoutNode>
        <dgm:layoutNode name="dummy2a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2b" moveWith="wedge2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2Tx" moveWith="wedge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60">
            <dgm:if name="Name61" func="var" arg="dir" op="equ" val="norm">
              <dgm:presOf axis="ch desOrSelf" ptType="node node" st="2 1" cnt="1 0"/>
            </dgm:if>
            <dgm:else name="Name62">
              <dgm:choose name="Name63">
                <dgm:if name="Name64" axis="ch" ptType="node" func="cnt" op="equ" val="2">
                  <dgm:presOf axis="ch desOrSelf" ptType="node node" st="1 1" cnt="1 0"/>
                </dgm:if>
                <dgm:if name="Name65" axis="ch" ptType="node" func="cnt" op="equ" val="3">
                  <dgm:presOf axis="ch desOrSelf" ptType="node node" st="2 1" cnt="1 0"/>
                </dgm:if>
                <dgm:if name="Name66" axis="ch" ptType="node" func="cnt" op="equ" val="4">
                  <dgm:presOf axis="ch desOrSelf" ptType="node node" st="3 1" cnt="1 0"/>
                </dgm:if>
                <dgm:if name="Name67" axis="ch" ptType="node" func="cnt" op="equ" val="5">
                  <dgm:presOf axis="ch desOrSelf" ptType="node node" st="4 1" cnt="1 0"/>
                </dgm:if>
                <dgm:if name="Name68" axis="ch" ptType="node" func="cnt" op="equ" val="6">
                  <dgm:presOf axis="ch desOrSelf" ptType="node node" st="5 1" cnt="1 0"/>
                </dgm:if>
                <dgm:else name="Name69">
                  <dgm:presOf axis="ch desOrSelf" ptType="node node" st="6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70"/>
    </dgm:choose>
    <dgm:choose name="Name71">
      <dgm:if name="Name72" axis="ch" ptType="node" func="cnt" op="gte" val="3">
        <dgm:layoutNode name="wedge3">
          <dgm:alg type="sp"/>
          <dgm:choose name="Name73">
            <dgm:if name="Name74" axis="ch" ptType="node" func="cnt" op="equ" val="3">
              <dgm:shape xmlns:r="http://schemas.openxmlformats.org/officeDocument/2006/relationships" type="pie" r:blip="">
                <dgm:adjLst>
                  <dgm:adj idx="1" val="150"/>
                  <dgm:adj idx="2" val="270"/>
                </dgm:adjLst>
              </dgm:shape>
            </dgm:if>
            <dgm:if name="Name75" axis="ch" ptType="node" func="cnt" op="equ" val="4">
              <dgm:shape xmlns:r="http://schemas.openxmlformats.org/officeDocument/2006/relationships" type="pie" r:blip="">
                <dgm:adjLst>
                  <dgm:adj idx="1" val="90"/>
                  <dgm:adj idx="2" val="180"/>
                </dgm:adjLst>
              </dgm:shape>
            </dgm:if>
            <dgm:if name="Name76" axis="ch" ptType="node" func="cnt" op="equ" val="5">
              <dgm:shape xmlns:r="http://schemas.openxmlformats.org/officeDocument/2006/relationships" type="pie" r:blip="">
                <dgm:adjLst>
                  <dgm:adj idx="1" val="54"/>
                  <dgm:adj idx="2" val="126"/>
                </dgm:adjLst>
              </dgm:shape>
            </dgm:if>
            <dgm:if name="Name77" axis="ch" ptType="node" func="cnt" op="equ" val="6">
              <dgm:shape xmlns:r="http://schemas.openxmlformats.org/officeDocument/2006/relationships" type="pie" r:blip="">
                <dgm:adjLst>
                  <dgm:adj idx="1" val="30"/>
                  <dgm:adj idx="2" val="90"/>
                </dgm:adjLst>
              </dgm:shape>
            </dgm:if>
            <dgm:else name="Name78">
              <dgm:shape xmlns:r="http://schemas.openxmlformats.org/officeDocument/2006/relationships" type="pie" r:blip="">
                <dgm:adjLst>
                  <dgm:adj idx="1" val="12.85714"/>
                  <dgm:adj idx="2" val="64.28571"/>
                </dgm:adjLst>
              </dgm:shape>
            </dgm:else>
          </dgm:choose>
          <dgm:choose name="Name79">
            <dgm:if name="Name80" func="var" arg="dir" op="equ" val="norm">
              <dgm:presOf axis="ch desOrSelf" ptType="node node" st="3 1" cnt="1 0"/>
            </dgm:if>
            <dgm:else name="Name81">
              <dgm:choose name="Name82">
                <dgm:if name="Name83" axis="ch" ptType="node" func="cnt" op="equ" val="3">
                  <dgm:presOf axis="ch desOrSelf" ptType="node node" st="1 1" cnt="1 0"/>
                </dgm:if>
                <dgm:if name="Name84" axis="ch" ptType="node" func="cnt" op="equ" val="4">
                  <dgm:presOf axis="ch desOrSelf" ptType="node node" st="2 1" cnt="1 0"/>
                </dgm:if>
                <dgm:if name="Name85" axis="ch" ptType="node" func="cnt" op="equ" val="5">
                  <dgm:presOf axis="ch desOrSelf" ptType="node node" st="3 1" cnt="1 0"/>
                </dgm:if>
                <dgm:if name="Name86" axis="ch" ptType="node" func="cnt" op="equ" val="6">
                  <dgm:presOf axis="ch desOrSelf" ptType="node node" st="4 1" cnt="1 0"/>
                </dgm:if>
                <dgm:else name="Name87">
                  <dgm:presOf axis="ch desOrSelf" ptType="node node" st="5 1" cnt="1 0"/>
                </dgm:else>
              </dgm:choose>
            </dgm:else>
          </dgm:choose>
          <dgm:constrLst/>
          <dgm:ruleLst/>
        </dgm:layoutNode>
        <dgm:layoutNode name="dummy3a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3b" moveWith="wedge3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3Tx" moveWith="wedge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88">
            <dgm:if name="Name89" func="var" arg="dir" op="equ" val="norm">
              <dgm:presOf axis="ch desOrSelf" ptType="node node" st="3 1" cnt="1 0"/>
            </dgm:if>
            <dgm:else name="Name90">
              <dgm:choose name="Name91">
                <dgm:if name="Name92" axis="ch" ptType="node" func="cnt" op="equ" val="3">
                  <dgm:presOf axis="ch desOrSelf" ptType="node node" st="1 1" cnt="1 0"/>
                </dgm:if>
                <dgm:if name="Name93" axis="ch" ptType="node" func="cnt" op="equ" val="4">
                  <dgm:presOf axis="ch desOrSelf" ptType="node node" st="2 1" cnt="1 0"/>
                </dgm:if>
                <dgm:if name="Name94" axis="ch" ptType="node" func="cnt" op="equ" val="5">
                  <dgm:presOf axis="ch desOrSelf" ptType="node node" st="3 1" cnt="1 0"/>
                </dgm:if>
                <dgm:if name="Name95" axis="ch" ptType="node" func="cnt" op="equ" val="6">
                  <dgm:presOf axis="ch desOrSelf" ptType="node node" st="4 1" cnt="1 0"/>
                </dgm:if>
                <dgm:else name="Name96">
                  <dgm:presOf axis="ch desOrSelf" ptType="node node" st="5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97"/>
    </dgm:choose>
    <dgm:choose name="Name98">
      <dgm:if name="Name99" axis="ch" ptType="node" func="cnt" op="gte" val="4">
        <dgm:layoutNode name="wedge4">
          <dgm:alg type="sp"/>
          <dgm:choose name="Name100">
            <dgm:if name="Name101" axis="ch" ptType="node" func="cnt" op="equ" val="4">
              <dgm:shape xmlns:r="http://schemas.openxmlformats.org/officeDocument/2006/relationships" type="pie" r:blip="">
                <dgm:adjLst>
                  <dgm:adj idx="1" val="180"/>
                  <dgm:adj idx="2" val="270"/>
                </dgm:adjLst>
              </dgm:shape>
            </dgm:if>
            <dgm:if name="Name102" axis="ch" ptType="node" func="cnt" op="equ" val="5">
              <dgm:shape xmlns:r="http://schemas.openxmlformats.org/officeDocument/2006/relationships" type="pie" r:blip="">
                <dgm:adjLst>
                  <dgm:adj idx="1" val="126"/>
                  <dgm:adj idx="2" val="198"/>
                </dgm:adjLst>
              </dgm:shape>
            </dgm:if>
            <dgm:if name="Name103" axis="ch" ptType="node" func="cnt" op="equ" val="6">
              <dgm:shape xmlns:r="http://schemas.openxmlformats.org/officeDocument/2006/relationships" type="pie" r:blip="">
                <dgm:adjLst>
                  <dgm:adj idx="1" val="90"/>
                  <dgm:adj idx="2" val="150"/>
                </dgm:adjLst>
              </dgm:shape>
            </dgm:if>
            <dgm:else name="Name104">
              <dgm:shape xmlns:r="http://schemas.openxmlformats.org/officeDocument/2006/relationships" type="pie" r:blip="">
                <dgm:adjLst>
                  <dgm:adj idx="1" val="64.2871"/>
                  <dgm:adj idx="2" val="115.7143"/>
                </dgm:adjLst>
              </dgm:shape>
            </dgm:else>
          </dgm:choose>
          <dgm:choose name="Name105">
            <dgm:if name="Name106" func="var" arg="dir" op="equ" val="norm">
              <dgm:presOf axis="ch desOrSelf" ptType="node node" st="4 1" cnt="1 0"/>
            </dgm:if>
            <dgm:else name="Name107">
              <dgm:choose name="Name108">
                <dgm:if name="Name109" axis="ch" ptType="node" func="cnt" op="equ" val="4">
                  <dgm:presOf axis="ch desOrSelf" ptType="node node" st="1 1" cnt="1 0"/>
                </dgm:if>
                <dgm:if name="Name110" axis="ch" ptType="node" func="cnt" op="equ" val="5">
                  <dgm:presOf axis="ch desOrSelf" ptType="node node" st="2 1" cnt="1 0"/>
                </dgm:if>
                <dgm:if name="Name111" axis="ch" ptType="node" func="cnt" op="equ" val="6">
                  <dgm:presOf axis="ch desOrSelf" ptType="node node" st="3 1" cnt="1 0"/>
                </dgm:if>
                <dgm:else name="Name112">
                  <dgm:presOf axis="ch desOrSelf" ptType="node node" st="4 1" cnt="1 0"/>
                </dgm:else>
              </dgm:choose>
            </dgm:else>
          </dgm:choose>
          <dgm:constrLst/>
          <dgm:ruleLst/>
        </dgm:layoutNode>
        <dgm:layoutNode name="dummy4a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4b" moveWith="wedge4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4Tx" moveWith="wedge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13">
            <dgm:if name="Name114" func="var" arg="dir" op="equ" val="norm">
              <dgm:presOf axis="ch desOrSelf" ptType="node node" st="4 1" cnt="1 0"/>
            </dgm:if>
            <dgm:else name="Name115">
              <dgm:choose name="Name116">
                <dgm:if name="Name117" axis="ch" ptType="node" func="cnt" op="equ" val="4">
                  <dgm:presOf axis="ch desOrSelf" ptType="node node" st="1 1" cnt="1 0"/>
                </dgm:if>
                <dgm:if name="Name118" axis="ch" ptType="node" func="cnt" op="equ" val="5">
                  <dgm:presOf axis="ch desOrSelf" ptType="node node" st="2 1" cnt="1 0"/>
                </dgm:if>
                <dgm:if name="Name119" axis="ch" ptType="node" func="cnt" op="equ" val="6">
                  <dgm:presOf axis="ch desOrSelf" ptType="node node" st="3 1" cnt="1 0"/>
                </dgm:if>
                <dgm:else name="Name120">
                  <dgm:presOf axis="ch desOrSelf" ptType="node node" st="4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21"/>
    </dgm:choose>
    <dgm:choose name="Name122">
      <dgm:if name="Name123" axis="ch" ptType="node" func="cnt" op="gte" val="5">
        <dgm:layoutNode name="wedge5">
          <dgm:alg type="sp"/>
          <dgm:choose name="Name124">
            <dgm:if name="Name125" axis="ch" ptType="node" func="cnt" op="equ" val="5">
              <dgm:shape xmlns:r="http://schemas.openxmlformats.org/officeDocument/2006/relationships" type="pie" r:blip="">
                <dgm:adjLst>
                  <dgm:adj idx="1" val="198"/>
                  <dgm:adj idx="2" val="270"/>
                </dgm:adjLst>
              </dgm:shape>
            </dgm:if>
            <dgm:if name="Name126" axis="ch" ptType="node" func="cnt" op="equ" val="6">
              <dgm:shape xmlns:r="http://schemas.openxmlformats.org/officeDocument/2006/relationships" type="pie" r:blip="">
                <dgm:adjLst>
                  <dgm:adj idx="1" val="150"/>
                  <dgm:adj idx="2" val="210"/>
                </dgm:adjLst>
              </dgm:shape>
            </dgm:if>
            <dgm:else name="Name127">
              <dgm:shape xmlns:r="http://schemas.openxmlformats.org/officeDocument/2006/relationships" type="pie" r:blip="">
                <dgm:adjLst>
                  <dgm:adj idx="1" val="115.7143"/>
                  <dgm:adj idx="2" val="167.1429"/>
                </dgm:adjLst>
              </dgm:shape>
            </dgm:else>
          </dgm:choose>
          <dgm:choose name="Name128">
            <dgm:if name="Name129" func="var" arg="dir" op="equ" val="norm">
              <dgm:presOf axis="ch desOrSelf" ptType="node node" st="5 1" cnt="1 0"/>
            </dgm:if>
            <dgm:else name="Name130">
              <dgm:choose name="Name131">
                <dgm:if name="Name132" axis="ch" ptType="node" func="cnt" op="equ" val="5">
                  <dgm:presOf axis="ch desOrSelf" ptType="node node" st="1 1" cnt="1 0"/>
                </dgm:if>
                <dgm:if name="Name133" axis="ch" ptType="node" func="cnt" op="equ" val="6">
                  <dgm:presOf axis="ch desOrSelf" ptType="node node" st="2 1" cnt="1 0"/>
                </dgm:if>
                <dgm:else name="Name134">
                  <dgm:presOf axis="ch desOrSelf" ptType="node node" st="3 1" cnt="1 0"/>
                </dgm:else>
              </dgm:choose>
            </dgm:else>
          </dgm:choose>
          <dgm:constrLst/>
          <dgm:ruleLst/>
        </dgm:layoutNode>
        <dgm:layoutNode name="dummy5a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5b" moveWith="wedge5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5Tx" moveWith="wedge5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35">
            <dgm:if name="Name136" func="var" arg="dir" op="equ" val="norm">
              <dgm:presOf axis="ch desOrSelf" ptType="node node" st="5 1" cnt="1 0"/>
            </dgm:if>
            <dgm:else name="Name137">
              <dgm:choose name="Name138">
                <dgm:if name="Name139" axis="ch" ptType="node" func="cnt" op="equ" val="5">
                  <dgm:presOf axis="ch desOrSelf" ptType="node node" st="1 1" cnt="1 0"/>
                </dgm:if>
                <dgm:if name="Name140" axis="ch" ptType="node" func="cnt" op="equ" val="6">
                  <dgm:presOf axis="ch desOrSelf" ptType="node node" st="2 1" cnt="1 0"/>
                </dgm:if>
                <dgm:else name="Name141">
                  <dgm:presOf axis="ch desOrSelf" ptType="node node" st="3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42"/>
    </dgm:choose>
    <dgm:choose name="Name143">
      <dgm:if name="Name144" axis="ch" ptType="node" func="cnt" op="gte" val="6">
        <dgm:layoutNode name="wedge6">
          <dgm:alg type="sp"/>
          <dgm:choose name="Name145">
            <dgm:if name="Name146" axis="ch" ptType="node" func="cnt" op="equ" val="6">
              <dgm:shape xmlns:r="http://schemas.openxmlformats.org/officeDocument/2006/relationships" type="pie" r:blip="">
                <dgm:adjLst>
                  <dgm:adj idx="1" val="210"/>
                  <dgm:adj idx="2" val="270"/>
                </dgm:adjLst>
              </dgm:shape>
            </dgm:if>
            <dgm:else name="Name147">
              <dgm:shape xmlns:r="http://schemas.openxmlformats.org/officeDocument/2006/relationships" type="pie" r:blip="">
                <dgm:adjLst>
                  <dgm:adj idx="1" val="167.1429"/>
                  <dgm:adj idx="2" val="218.5714"/>
                </dgm:adjLst>
              </dgm:shape>
            </dgm:else>
          </dgm:choose>
          <dgm:choose name="Name148">
            <dgm:if name="Name149" func="var" arg="dir" op="equ" val="norm">
              <dgm:presOf axis="ch desOrSelf" ptType="node node" st="6 1" cnt="1 0"/>
            </dgm:if>
            <dgm:else name="Name150">
              <dgm:choose name="Name151">
                <dgm:if name="Name152" axis="ch" ptType="node" func="cnt" op="equ" val="6">
                  <dgm:presOf axis="ch desOrSelf" ptType="node node" st="1 1" cnt="1 0"/>
                </dgm:if>
                <dgm:else name="Name153">
                  <dgm:presOf axis="ch desOrSelf" ptType="node node" st="2 1" cnt="1 0"/>
                </dgm:else>
              </dgm:choose>
            </dgm:else>
          </dgm:choose>
          <dgm:constrLst/>
          <dgm:ruleLst/>
        </dgm:layoutNode>
        <dgm:layoutNode name="dummy6a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6b" moveWith="wedge6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6Tx" moveWith="wedge6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54">
            <dgm:if name="Name155" func="var" arg="dir" op="equ" val="norm">
              <dgm:presOf axis="ch desOrSelf" ptType="node node" st="6 1" cnt="1 0"/>
            </dgm:if>
            <dgm:else name="Name156">
              <dgm:choose name="Name157">
                <dgm:if name="Name158" axis="ch" ptType="node" func="cnt" op="equ" val="6">
                  <dgm:presOf axis="ch desOrSelf" ptType="node node" st="1 1" cnt="1 0"/>
                </dgm:if>
                <dgm:else name="Name159">
                  <dgm:presOf axis="ch desOrSelf" ptType="node node" st="2 1" cnt="1 0"/>
                </dgm:else>
              </dgm:choose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0"/>
    </dgm:choose>
    <dgm:choose name="Name161">
      <dgm:if name="Name162" axis="ch" ptType="node" func="cnt" op="gte" val="7">
        <dgm:layoutNode name="wedge7">
          <dgm:alg type="sp"/>
          <dgm:shape xmlns:r="http://schemas.openxmlformats.org/officeDocument/2006/relationships" type="pie" r:blip="">
            <dgm:adjLst>
              <dgm:adj idx="1" val="218.5714"/>
              <dgm:adj idx="2" val="270"/>
            </dgm:adjLst>
          </dgm:shape>
          <dgm:choose name="Name163">
            <dgm:if name="Name164" func="var" arg="dir" op="equ" val="norm">
              <dgm:presOf axis="ch desOrSelf" ptType="node node" st="7 1" cnt="1 0"/>
            </dgm:if>
            <dgm:else name="Name165">
              <dgm:presOf axis="ch desOrSelf" ptType="node node" st="1 1" cnt="1 0"/>
            </dgm:else>
          </dgm:choose>
          <dgm:constrLst/>
          <dgm:ruleLst/>
        </dgm:layoutNode>
        <dgm:layoutNode name="dummy7a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dummy7b" moveWith="wedge7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wedge7Tx" moveWith="wedge7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choose name="Name166">
            <dgm:if name="Name167" func="var" arg="dir" op="equ" val="norm">
              <dgm:presOf axis="ch desOrSelf" ptType="node node" st="7 1" cnt="1 0"/>
            </dgm:if>
            <dgm:else name="Name168">
              <dgm:presOf axis="ch desOrSelf" ptType="node node" st="1 1" cnt="1 0"/>
            </dgm:else>
          </dgm:choose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if>
      <dgm:else name="Name169"/>
    </dgm:choose>
    <dgm:choose name="Name170">
      <dgm:if name="Name171" axis="ch" ptType="node" func="cnt" op="equ" val="1">
        <dgm:forEach name="Name172" axis="ch" ptType="sibTrans" hideLastTrans="0" cnt="1">
          <dgm:layoutNode name="arrowWedge1single" styleLbl="fgSibTrans2D1">
            <dgm:choose name="Name173">
              <dgm:if name="Name174" func="var" arg="dir" op="equ" val="norm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arr"/>
                  <dgm:param type="endSty" val="noArr"/>
                </dgm:alg>
              </dgm:if>
              <dgm:else name="Name175">
                <dgm:alg type="conn">
                  <dgm:param type="connRout" val="longCurve"/>
                  <dgm:param type="srcNode" val="dummy1a"/>
                  <dgm:param type="dstNode" val="dummy1b"/>
                  <dgm:param type="begPts" val="tL"/>
                  <dgm:param type="endPts" val="tR"/>
                  <dgm:param type="begSty" val="noArr"/>
                  <dgm:param type="endSty" val="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if name="Name176" axis="ch" ptType="node" func="cnt" op="gte" val="2">
        <dgm:forEach name="Name177" axis="ch" ptType="sibTrans" hideLastTrans="0" cnt="1">
          <dgm:layoutNode name="arrowWedge1" styleLbl="fgSibTrans2D1">
            <dgm:choose name="Name178">
              <dgm:if name="Name179" func="var" arg="dir" op="equ" val="norm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noArr"/>
                  <dgm:param type="endSty" val="arr"/>
                </dgm:alg>
              </dgm:if>
              <dgm:else name="Name180">
                <dgm:alg type="conn">
                  <dgm:param type="connRout" val="curve"/>
                  <dgm:param type="srcNode" val="dummy1a"/>
                  <dgm:param type="dstNode" val="dummy1b"/>
                  <dgm:param type="begPts" val="tL"/>
                  <dgm:param type="endPts" val="tL"/>
                  <dgm:param type="begSty" val="arr"/>
                  <dgm:param type="endSty" val="noArr"/>
                </dgm:alg>
              </dgm:else>
            </dgm:choose>
            <dgm:shape xmlns:r="http://schemas.openxmlformats.org/officeDocument/2006/relationships" type="conn" r:blip="">
              <dgm:adjLst/>
            </dgm:shape>
            <dgm:presOf/>
            <dgm:constrLst>
              <dgm:constr type="w" val="1"/>
              <dgm:constr type="begPad"/>
              <dgm:constr type="endPad"/>
            </dgm:constrLst>
            <dgm:ruleLst/>
          </dgm:layoutNode>
        </dgm:forEach>
      </dgm:if>
      <dgm:else name="Name181"/>
    </dgm:choose>
    <dgm:forEach name="Name182" axis="ch" ptType="sibTrans" hideLastTrans="0" st="2" cnt="1">
      <dgm:layoutNode name="arrowWedge2" styleLbl="fgSibTrans2D1">
        <dgm:choose name="Name183">
          <dgm:if name="Name184" func="var" arg="dir" op="equ" val="norm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5">
            <dgm:alg type="conn">
              <dgm:param type="connRout" val="curve"/>
              <dgm:param type="srcNode" val="dummy2a"/>
              <dgm:param type="dstNode" val="dummy2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86" axis="ch" ptType="sibTrans" hideLastTrans="0" st="3" cnt="1">
      <dgm:layoutNode name="arrowWedge3" styleLbl="fgSibTrans2D1">
        <dgm:choose name="Name187">
          <dgm:if name="Name188" func="var" arg="dir" op="equ" val="norm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89">
            <dgm:alg type="conn">
              <dgm:param type="connRout" val="curve"/>
              <dgm:param type="srcNode" val="dummy3a"/>
              <dgm:param type="dstNode" val="dummy3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0" axis="ch" ptType="sibTrans" hideLastTrans="0" st="4" cnt="1">
      <dgm:layoutNode name="arrowWedge4" styleLbl="fgSibTrans2D1">
        <dgm:choose name="Name191">
          <dgm:if name="Name192" func="var" arg="dir" op="equ" val="norm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3">
            <dgm:alg type="conn">
              <dgm:param type="connRout" val="curve"/>
              <dgm:param type="srcNode" val="dummy4a"/>
              <dgm:param type="dstNode" val="dummy4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4" axis="ch" ptType="sibTrans" hideLastTrans="0" st="5" cnt="1">
      <dgm:layoutNode name="arrowWedge5" styleLbl="fgSibTrans2D1">
        <dgm:choose name="Name195">
          <dgm:if name="Name196" func="var" arg="dir" op="equ" val="norm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197">
            <dgm:alg type="conn">
              <dgm:param type="connRout" val="curve"/>
              <dgm:param type="srcNode" val="dummy5a"/>
              <dgm:param type="dstNode" val="dummy5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198" axis="ch" ptType="sibTrans" hideLastTrans="0" st="6" cnt="1">
      <dgm:layoutNode name="arrowWedge6" styleLbl="fgSibTrans2D1">
        <dgm:choose name="Name199">
          <dgm:if name="Name200" func="var" arg="dir" op="equ" val="norm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1">
            <dgm:alg type="conn">
              <dgm:param type="connRout" val="curve"/>
              <dgm:param type="srcNode" val="dummy6a"/>
              <dgm:param type="dstNode" val="dummy6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  <dgm:forEach name="Name202" axis="ch" ptType="sibTrans" hideLastTrans="0" st="7" cnt="1">
      <dgm:layoutNode name="arrowWedge7" styleLbl="fgSibTrans2D1">
        <dgm:choose name="Name203">
          <dgm:if name="Name204" func="var" arg="dir" op="equ" val="norm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noArr"/>
              <dgm:param type="endSty" val="arr"/>
            </dgm:alg>
          </dgm:if>
          <dgm:else name="Name205">
            <dgm:alg type="conn">
              <dgm:param type="connRout" val="curve"/>
              <dgm:param type="srcNode" val="dummy7a"/>
              <dgm:param type="dstNode" val="dummy7b"/>
              <dgm:param type="begPts" val="tL"/>
              <dgm:param type="endPts" val="tL"/>
              <dgm:param type="begSty" val="arr"/>
              <dgm:param type="endSty" val="noArr"/>
            </dgm:alg>
          </dgm:else>
        </dgm:choose>
        <dgm:shape xmlns:r="http://schemas.openxmlformats.org/officeDocument/2006/relationships" type="conn" r:blip="">
          <dgm:adjLst/>
        </dgm:shape>
        <dgm:presOf/>
        <dgm:constrLst>
          <dgm:constr type="w" val="1"/>
          <dgm:constr type="begPad"/>
          <dgm:constr type="endPad"/>
        </dgm:constrLst>
        <dgm:ruleLst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Georgian_Cover_2017">
  <a:themeElements>
    <a:clrScheme name="Georgian College Colour Palet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B87"/>
      </a:accent1>
      <a:accent2>
        <a:srgbClr val="64A70B"/>
      </a:accent2>
      <a:accent3>
        <a:srgbClr val="00778B"/>
      </a:accent3>
      <a:accent4>
        <a:srgbClr val="77C5D5"/>
      </a:accent4>
      <a:accent5>
        <a:srgbClr val="333F48"/>
      </a:accent5>
      <a:accent6>
        <a:srgbClr val="E57200"/>
      </a:accent6>
      <a:hlink>
        <a:srgbClr val="F3D03E"/>
      </a:hlink>
      <a:folHlink>
        <a:srgbClr val="C4BFB6"/>
      </a:folHlink>
    </a:clrScheme>
    <a:fontScheme name="Georgian College Templates 2017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ff30b9-31c3-4243-8ff9-f2ae493d4a90" xsi:nil="true"/>
    <lcf76f155ced4ddcb4097134ff3c332f xmlns="e06dcef1-5e95-4853-987e-0e8912a5787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10EB8ADF05444D97A450853056C38D" ma:contentTypeVersion="9" ma:contentTypeDescription="Create a new document." ma:contentTypeScope="" ma:versionID="2e05ca81cf9b3382295d625db821f543">
  <xsd:schema xmlns:xsd="http://www.w3.org/2001/XMLSchema" xmlns:xs="http://www.w3.org/2001/XMLSchema" xmlns:p="http://schemas.microsoft.com/office/2006/metadata/properties" xmlns:ns2="e06dcef1-5e95-4853-987e-0e8912a57876" xmlns:ns3="dfff30b9-31c3-4243-8ff9-f2ae493d4a90" targetNamespace="http://schemas.microsoft.com/office/2006/metadata/properties" ma:root="true" ma:fieldsID="45c2779f42e022c8322cf435437a4ea6" ns2:_="" ns3:_="">
    <xsd:import namespace="e06dcef1-5e95-4853-987e-0e8912a57876"/>
    <xsd:import namespace="dfff30b9-31c3-4243-8ff9-f2ae493d4a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dcef1-5e95-4853-987e-0e8912a578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9a59e6a-29c3-4921-9c03-4d7ff3dd46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30b9-31c3-4243-8ff9-f2ae493d4a9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bfc078e-2711-43a8-85f0-a4170b6254ea}" ma:internalName="TaxCatchAll" ma:showField="CatchAllData" ma:web="dfff30b9-31c3-4243-8ff9-f2ae493d4a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C7BDC-6827-4AA7-9A63-8AAFE87AB5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E75550F-5758-4160-84FF-BB5B2B74396E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b82e166b-d787-475d-a2c1-89ad8a50a59f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infopath/2007/PartnerControls"/>
    <ds:schemaRef ds:uri="c936467d-c7b4-4867-bf5c-10f82f3b7865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8D7D4762-1FC0-4FDB-8454-D16C4C73C68B}"/>
</file>

<file path=customXml/itemProps4.xml><?xml version="1.0" encoding="utf-8"?>
<ds:datastoreItem xmlns:ds="http://schemas.openxmlformats.org/officeDocument/2006/customXml" ds:itemID="{BECAE3D1-9F57-4C31-9985-485B54567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Georgian_Formal_DOCUMENT_B_2017</Template>
  <TotalTime>35</TotalTime>
  <Pages>26</Pages>
  <Words>3961</Words>
  <Characters>18697</Characters>
  <Application>Microsoft Office Word</Application>
  <DocSecurity>0</DocSecurity>
  <Lines>812</Lines>
  <Paragraphs>781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21877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Brunilda Xhaferllari</dc:creator>
  <cp:keywords/>
  <dc:description/>
  <cp:lastModifiedBy>Brunilda Xhaferllari</cp:lastModifiedBy>
  <cp:revision>8</cp:revision>
  <cp:lastPrinted>2017-11-03T19:48:00Z</cp:lastPrinted>
  <dcterms:created xsi:type="dcterms:W3CDTF">2022-02-13T22:54:00Z</dcterms:created>
  <dcterms:modified xsi:type="dcterms:W3CDTF">2022-10-31T14:07:00Z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0x010100EB10EB8ADF05444D97A450853056C38D</vt:lpwstr>
  </property>
  <property fmtid="{D5CDD505-2E9C-101B-9397-08002B2CF9AE}" pid="3" name="GrammarlyDocumentId">
    <vt:lpwstr>66d7b97726c949d8a45e1d39067cf09ea78368348a08d82cea873aef3f36c306</vt:lpwstr>
  </property>
</Properties>
</file>